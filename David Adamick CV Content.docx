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Layout w:type="fixed"/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3600"/>
        <w:gridCol w:w="720"/>
        <w:gridCol w:w="6470"/>
      </w:tblGrid>
      <w:tr w:rsidR="001B2ABD" w:rsidRPr="009B5B28" w14:paraId="21E23F15" w14:textId="77777777" w:rsidTr="001B2ABD">
        <w:trPr>
          <w:trHeight w:val="4410"/>
        </w:trPr>
        <w:tc>
          <w:tcPr>
            <w:tcW w:w="3600" w:type="dxa"/>
            <w:vAlign w:val="bottom"/>
          </w:tcPr>
          <w:p w14:paraId="42FEE9EE" w14:textId="4002A7ED" w:rsidR="001B2ABD" w:rsidRDefault="001B2ABD" w:rsidP="001B2ABD">
            <w:pPr>
              <w:tabs>
                <w:tab w:val="left" w:pos="990"/>
              </w:tabs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0FE41129" wp14:editId="7963D731">
                      <wp:extent cx="1975485" cy="1903095"/>
                      <wp:effectExtent l="17145" t="20955" r="41910" b="41910"/>
                      <wp:docPr id="2" name="Oval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16200000" flipH="1" flipV="1">
                                <a:off x="0" y="0"/>
                                <a:ext cx="1975485" cy="1903095"/>
                              </a:xfrm>
                              <a:prstGeom prst="ellipse">
                                <a:avLst/>
                              </a:prstGeom>
                              <a:blipFill>
                                <a:blip r:embed="rId1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 l="-14223" r="-14223"/>
                                </a:stretch>
                              </a:blipFill>
                              <a:ln w="63500">
                                <a:solidFill>
                                  <a:schemeClr val="accent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1ADF5346" w14:textId="36F1E2BD" w:rsidR="009B5B28" w:rsidRDefault="009B5B28" w:rsidP="009B5B28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w14:anchorId="0FE41129" id="Oval 2" o:spid="_x0000_s1026" style="width:155.55pt;height:149.85pt;rotation:-90;flip:x y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" strokecolor="#94b6d2 [3204]" strokeweight="5pt">
                      <v:fill r:id="rId12" o:title="" recolor="t" rotate="t" type="frame"/>
                      <v:stroke joinstyle="miter"/>
                      <v:textbox>
                        <w:txbxContent>
                          <w:p w14:paraId="1ADF5346" w14:textId="36F1E2BD" w:rsidR="009B5B28" w:rsidRDefault="009B5B28" w:rsidP="009B5B28">
                            <w:pPr>
                              <w:jc w:val="center"/>
                            </w:pPr>
                          </w:p>
                        </w:txbxContent>
                      </v:textbox>
                      <w10:anchorlock/>
                    </v:oval>
                  </w:pict>
                </mc:Fallback>
              </mc:AlternateContent>
            </w:r>
          </w:p>
        </w:tc>
        <w:tc>
          <w:tcPr>
            <w:tcW w:w="720" w:type="dxa"/>
          </w:tcPr>
          <w:p w14:paraId="48612E18" w14:textId="77777777" w:rsidR="001B2ABD" w:rsidRDefault="001B2ABD" w:rsidP="000C45FF">
            <w:pPr>
              <w:tabs>
                <w:tab w:val="left" w:pos="990"/>
              </w:tabs>
            </w:pPr>
          </w:p>
        </w:tc>
        <w:tc>
          <w:tcPr>
            <w:tcW w:w="6470" w:type="dxa"/>
            <w:vAlign w:val="bottom"/>
          </w:tcPr>
          <w:p w14:paraId="651DE8DE" w14:textId="5CD91285" w:rsidR="004352B1" w:rsidRDefault="00B276AC" w:rsidP="00B276AC">
            <w:pPr>
              <w:pStyle w:val="Title"/>
              <w:rPr>
                <w:color w:val="503D1B" w:themeColor="background2" w:themeShade="40"/>
                <w:sz w:val="90"/>
                <w:szCs w:val="9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63360" behindDoc="0" locked="0" layoutInCell="1" allowOverlap="1" wp14:anchorId="68089FD7" wp14:editId="07EE7E46">
                      <wp:simplePos x="0" y="0"/>
                      <wp:positionH relativeFrom="column">
                        <wp:posOffset>-118745</wp:posOffset>
                      </wp:positionH>
                      <wp:positionV relativeFrom="paragraph">
                        <wp:posOffset>1593215</wp:posOffset>
                      </wp:positionV>
                      <wp:extent cx="3939540" cy="434340"/>
                      <wp:effectExtent l="0" t="0" r="3810" b="0"/>
                      <wp:wrapSquare wrapText="bothSides"/>
                      <wp:docPr id="4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939540" cy="43434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BB01DCF" w14:textId="27A22A51" w:rsidR="00B276AC" w:rsidRPr="00B276AC" w:rsidRDefault="00B276AC">
                                  <w:pPr>
                                    <w:rPr>
                                      <w:color w:val="503D1B" w:themeColor="background2" w:themeShade="40"/>
                                      <w:sz w:val="32"/>
                                      <w:szCs w:val="32"/>
                                      <w:lang w:val="en-GB"/>
                                    </w:rPr>
                                  </w:pPr>
                                  <w:r w:rsidRPr="00B276AC">
                                    <w:rPr>
                                      <w:color w:val="503D1B" w:themeColor="background2" w:themeShade="40"/>
                                      <w:sz w:val="32"/>
                                      <w:szCs w:val="32"/>
                                      <w:lang w:val="en-GB"/>
                                    </w:rPr>
                                    <w:t xml:space="preserve">Sub-editor | </w:t>
                                  </w:r>
                                  <w:r w:rsidR="00CC3B15">
                                    <w:rPr>
                                      <w:color w:val="503D1B" w:themeColor="background2" w:themeShade="40"/>
                                      <w:sz w:val="32"/>
                                      <w:szCs w:val="32"/>
                                      <w:lang w:val="en-GB"/>
                                    </w:rPr>
                                    <w:t xml:space="preserve">Writer </w:t>
                                  </w:r>
                                  <w:r w:rsidRPr="00B276AC">
                                    <w:rPr>
                                      <w:color w:val="503D1B" w:themeColor="background2" w:themeShade="40"/>
                                      <w:sz w:val="32"/>
                                      <w:szCs w:val="32"/>
                                      <w:lang w:val="en-GB"/>
                                    </w:rPr>
                                    <w:t xml:space="preserve">| </w:t>
                                  </w:r>
                                  <w:r w:rsidR="00CC3B15">
                                    <w:rPr>
                                      <w:color w:val="503D1B" w:themeColor="background2" w:themeShade="40"/>
                                      <w:sz w:val="32"/>
                                      <w:szCs w:val="32"/>
                                      <w:lang w:val="en-GB"/>
                                    </w:rPr>
                                    <w:t>Proofreader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68089FD7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2" o:spid="_x0000_s1027" type="#_x0000_t202" style="position:absolute;margin-left:-9.35pt;margin-top:125.45pt;width:310.2pt;height:34.2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" stroked="f">
                      <v:textbox>
                        <w:txbxContent>
                          <w:p w14:paraId="4BB01DCF" w14:textId="27A22A51" w:rsidR="00B276AC" w:rsidRPr="00B276AC" w:rsidRDefault="00B276AC">
                            <w:pPr>
                              <w:rPr>
                                <w:color w:val="503D1B" w:themeColor="background2" w:themeShade="40"/>
                                <w:sz w:val="32"/>
                                <w:szCs w:val="32"/>
                                <w:lang w:val="en-GB"/>
                              </w:rPr>
                            </w:pPr>
                            <w:r w:rsidRPr="00B276AC">
                              <w:rPr>
                                <w:color w:val="503D1B" w:themeColor="background2" w:themeShade="40"/>
                                <w:sz w:val="32"/>
                                <w:szCs w:val="32"/>
                                <w:lang w:val="en-GB"/>
                              </w:rPr>
                              <w:t xml:space="preserve">Sub-editor | </w:t>
                            </w:r>
                            <w:r w:rsidR="00CC3B15">
                              <w:rPr>
                                <w:color w:val="503D1B" w:themeColor="background2" w:themeShade="40"/>
                                <w:sz w:val="32"/>
                                <w:szCs w:val="32"/>
                                <w:lang w:val="en-GB"/>
                              </w:rPr>
                              <w:t xml:space="preserve">Writer </w:t>
                            </w:r>
                            <w:r w:rsidRPr="00B276AC">
                              <w:rPr>
                                <w:color w:val="503D1B" w:themeColor="background2" w:themeShade="40"/>
                                <w:sz w:val="32"/>
                                <w:szCs w:val="32"/>
                                <w:lang w:val="en-GB"/>
                              </w:rPr>
                              <w:t xml:space="preserve">| </w:t>
                            </w:r>
                            <w:r w:rsidR="00CC3B15">
                              <w:rPr>
                                <w:color w:val="503D1B" w:themeColor="background2" w:themeShade="40"/>
                                <w:sz w:val="32"/>
                                <w:szCs w:val="32"/>
                                <w:lang w:val="en-GB"/>
                              </w:rPr>
                              <w:t>Proofreader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 w:rsidR="009B5B28" w:rsidRPr="00F77E69">
              <w:rPr>
                <w:color w:val="503D1B" w:themeColor="background2" w:themeShade="40"/>
                <w:sz w:val="90"/>
                <w:szCs w:val="90"/>
              </w:rPr>
              <w:t>David Adamick</w:t>
            </w:r>
          </w:p>
          <w:p w14:paraId="48A94C55" w14:textId="099CBBB0" w:rsidR="00B276AC" w:rsidRPr="00B276AC" w:rsidRDefault="00B276AC" w:rsidP="00B276AC"/>
        </w:tc>
      </w:tr>
      <w:tr w:rsidR="001B2ABD" w14:paraId="0EB428AB" w14:textId="77777777" w:rsidTr="001B2ABD">
        <w:tc>
          <w:tcPr>
            <w:tcW w:w="3600" w:type="dxa"/>
          </w:tcPr>
          <w:sdt>
            <w:sdtPr>
              <w:id w:val="-1711873194"/>
              <w:placeholder>
                <w:docPart w:val="DDE33D8FA5144502B8B555EAEE6E3463"/>
              </w:placeholder>
              <w:temporary/>
              <w:showingPlcHdr/>
              <w15:appearance w15:val="hidden"/>
            </w:sdtPr>
            <w:sdtEndPr/>
            <w:sdtContent>
              <w:p w14:paraId="7F9AD92C" w14:textId="77777777" w:rsidR="001B2ABD" w:rsidRDefault="00036450" w:rsidP="00036450">
                <w:pPr>
                  <w:pStyle w:val="Heading3"/>
                </w:pPr>
                <w:r w:rsidRPr="00D5459D">
                  <w:t>Profile</w:t>
                </w:r>
              </w:p>
            </w:sdtContent>
          </w:sdt>
          <w:p w14:paraId="05184E9F" w14:textId="4286DFB6" w:rsidR="00036450" w:rsidRPr="00F77E69" w:rsidRDefault="00B7178B" w:rsidP="009260CD">
            <w:pPr>
              <w:rPr>
                <w:color w:val="503D1B" w:themeColor="background2" w:themeShade="40"/>
                <w:sz w:val="22"/>
              </w:rPr>
            </w:pPr>
            <w:r w:rsidRPr="00F77E69">
              <w:rPr>
                <w:color w:val="503D1B" w:themeColor="background2" w:themeShade="40"/>
                <w:sz w:val="22"/>
              </w:rPr>
              <w:t xml:space="preserve">University-educated, </w:t>
            </w:r>
            <w:r w:rsidR="00B866F7">
              <w:rPr>
                <w:color w:val="503D1B" w:themeColor="background2" w:themeShade="40"/>
                <w:sz w:val="22"/>
              </w:rPr>
              <w:t>freelance</w:t>
            </w:r>
            <w:r w:rsidRPr="00F77E69">
              <w:rPr>
                <w:color w:val="503D1B" w:themeColor="background2" w:themeShade="40"/>
                <w:sz w:val="22"/>
              </w:rPr>
              <w:t xml:space="preserve"> </w:t>
            </w:r>
            <w:r w:rsidR="00E8345A" w:rsidRPr="00F77E69">
              <w:rPr>
                <w:color w:val="503D1B" w:themeColor="background2" w:themeShade="40"/>
                <w:sz w:val="22"/>
              </w:rPr>
              <w:t>copy</w:t>
            </w:r>
            <w:r w:rsidR="00E8345A">
              <w:rPr>
                <w:color w:val="503D1B" w:themeColor="background2" w:themeShade="40"/>
                <w:sz w:val="22"/>
              </w:rPr>
              <w:t>-</w:t>
            </w:r>
            <w:r w:rsidR="00E8345A" w:rsidRPr="00F77E69">
              <w:rPr>
                <w:color w:val="503D1B" w:themeColor="background2" w:themeShade="40"/>
                <w:sz w:val="22"/>
              </w:rPr>
              <w:t>editor</w:t>
            </w:r>
            <w:r w:rsidRPr="00F77E69">
              <w:rPr>
                <w:color w:val="503D1B" w:themeColor="background2" w:themeShade="40"/>
                <w:sz w:val="22"/>
              </w:rPr>
              <w:t xml:space="preserve">/writer, blogger and senior account manager </w:t>
            </w:r>
            <w:r w:rsidR="00B866F7">
              <w:rPr>
                <w:color w:val="503D1B" w:themeColor="background2" w:themeShade="40"/>
                <w:sz w:val="22"/>
              </w:rPr>
              <w:t>open to new projects in content creation</w:t>
            </w:r>
            <w:r w:rsidR="00037379">
              <w:rPr>
                <w:color w:val="503D1B" w:themeColor="background2" w:themeShade="40"/>
                <w:sz w:val="22"/>
              </w:rPr>
              <w:t xml:space="preserve"> and management</w:t>
            </w:r>
            <w:r w:rsidRPr="00F77E69">
              <w:rPr>
                <w:color w:val="503D1B" w:themeColor="background2" w:themeShade="40"/>
                <w:sz w:val="22"/>
              </w:rPr>
              <w:t>. Versatile; clear and concise in style, founded on excellence in English grammar and composition. Strong, transferable skill set; professional manner with proficiency in digital technology and foreign languages.</w:t>
            </w:r>
          </w:p>
          <w:p w14:paraId="108CDC91" w14:textId="77777777" w:rsidR="00036450" w:rsidRDefault="00036450" w:rsidP="00036450"/>
          <w:sdt>
            <w:sdtPr>
              <w:id w:val="-1954003311"/>
              <w:placeholder>
                <w:docPart w:val="8EA7437F286F45B5B0B9B84B71702548"/>
              </w:placeholder>
              <w:temporary/>
              <w:showingPlcHdr/>
              <w15:appearance w15:val="hidden"/>
            </w:sdtPr>
            <w:sdtEndPr/>
            <w:sdtContent>
              <w:p w14:paraId="06F66000" w14:textId="77777777" w:rsidR="00036450" w:rsidRPr="00CB0055" w:rsidRDefault="00CB0055" w:rsidP="00CB0055">
                <w:pPr>
                  <w:pStyle w:val="Heading3"/>
                </w:pPr>
                <w:r w:rsidRPr="00CB0055">
                  <w:t>Contact</w:t>
                </w:r>
              </w:p>
            </w:sdtContent>
          </w:sdt>
          <w:p w14:paraId="34CD91C1" w14:textId="4F46C288" w:rsidR="004D3011" w:rsidRPr="00F77E69" w:rsidRDefault="004352B1" w:rsidP="004D3011">
            <w:pPr>
              <w:rPr>
                <w:b/>
                <w:bCs/>
                <w:color w:val="503D1B" w:themeColor="background2" w:themeShade="40"/>
              </w:rPr>
            </w:pPr>
            <w:r w:rsidRPr="00F77E69">
              <w:rPr>
                <w:b/>
                <w:bCs/>
                <w:color w:val="503D1B" w:themeColor="background2" w:themeShade="40"/>
              </w:rPr>
              <w:t>ADDRESS:</w:t>
            </w:r>
          </w:p>
          <w:p w14:paraId="4D5D63F7" w14:textId="481567C2" w:rsidR="004D3011" w:rsidRPr="00F77E69" w:rsidRDefault="004352B1" w:rsidP="004D3011">
            <w:pPr>
              <w:rPr>
                <w:color w:val="503D1B" w:themeColor="background2" w:themeShade="40"/>
              </w:rPr>
            </w:pPr>
            <w:r w:rsidRPr="00F77E69">
              <w:rPr>
                <w:color w:val="503D1B" w:themeColor="background2" w:themeShade="40"/>
              </w:rPr>
              <w:t>Chelmsford, Essex, UK</w:t>
            </w:r>
          </w:p>
          <w:p w14:paraId="12D0E62E" w14:textId="40ACB894" w:rsidR="004D3011" w:rsidRPr="00F77E69" w:rsidRDefault="004D3011" w:rsidP="004D3011">
            <w:pPr>
              <w:rPr>
                <w:color w:val="503D1B" w:themeColor="background2" w:themeShade="40"/>
              </w:rPr>
            </w:pPr>
          </w:p>
          <w:sdt>
            <w:sdtPr>
              <w:rPr>
                <w:color w:val="503D1B" w:themeColor="background2" w:themeShade="40"/>
              </w:rPr>
              <w:id w:val="1981645480"/>
              <w:placeholder>
                <w:docPart w:val="6B15D8FA1AB248EEAB89EA48F61394F7"/>
              </w:placeholder>
              <w:temporary/>
              <w:showingPlcHdr/>
              <w15:appearance w15:val="hidden"/>
            </w:sdtPr>
            <w:sdtEndPr/>
            <w:sdtContent>
              <w:p w14:paraId="6B7C780F" w14:textId="77777777" w:rsidR="004352B1" w:rsidRPr="00F77E69" w:rsidRDefault="004352B1" w:rsidP="004352B1">
                <w:pPr>
                  <w:rPr>
                    <w:color w:val="503D1B" w:themeColor="background2" w:themeShade="40"/>
                  </w:rPr>
                </w:pPr>
                <w:r w:rsidRPr="00F77E69">
                  <w:rPr>
                    <w:b/>
                    <w:bCs/>
                    <w:color w:val="503D1B" w:themeColor="background2" w:themeShade="40"/>
                  </w:rPr>
                  <w:t>PHONE:</w:t>
                </w:r>
              </w:p>
            </w:sdtContent>
          </w:sdt>
          <w:p w14:paraId="2116C299" w14:textId="77777777" w:rsidR="004352B1" w:rsidRPr="00F77E69" w:rsidRDefault="004352B1" w:rsidP="004352B1">
            <w:pPr>
              <w:rPr>
                <w:color w:val="503D1B" w:themeColor="background2" w:themeShade="40"/>
              </w:rPr>
            </w:pPr>
            <w:r w:rsidRPr="00F77E69">
              <w:rPr>
                <w:color w:val="503D1B" w:themeColor="background2" w:themeShade="40"/>
              </w:rPr>
              <w:t>07825 237 969</w:t>
            </w:r>
          </w:p>
          <w:p w14:paraId="3D31D03F" w14:textId="77777777" w:rsidR="004352B1" w:rsidRPr="00F77E69" w:rsidRDefault="004352B1" w:rsidP="004D3011">
            <w:pPr>
              <w:rPr>
                <w:color w:val="503D1B" w:themeColor="background2" w:themeShade="40"/>
              </w:rPr>
            </w:pPr>
          </w:p>
          <w:sdt>
            <w:sdtPr>
              <w:rPr>
                <w:color w:val="503D1B" w:themeColor="background2" w:themeShade="40"/>
              </w:rPr>
              <w:id w:val="67859272"/>
              <w:placeholder>
                <w:docPart w:val="12683E0B605B4D0E9D7FEBD416CDD41E"/>
              </w:placeholder>
              <w:temporary/>
              <w:showingPlcHdr/>
              <w15:appearance w15:val="hidden"/>
            </w:sdtPr>
            <w:sdtEndPr/>
            <w:sdtContent>
              <w:p w14:paraId="731B3851" w14:textId="77777777" w:rsidR="004D3011" w:rsidRPr="00F77E69" w:rsidRDefault="004D3011" w:rsidP="004D3011">
                <w:pPr>
                  <w:rPr>
                    <w:color w:val="503D1B" w:themeColor="background2" w:themeShade="40"/>
                  </w:rPr>
                </w:pPr>
                <w:r w:rsidRPr="00F77E69">
                  <w:rPr>
                    <w:b/>
                    <w:bCs/>
                    <w:color w:val="503D1B" w:themeColor="background2" w:themeShade="40"/>
                  </w:rPr>
                  <w:t>WEBSITE:</w:t>
                </w:r>
              </w:p>
            </w:sdtContent>
          </w:sdt>
          <w:p w14:paraId="764C71CF" w14:textId="76DB44A7" w:rsidR="004D3011" w:rsidRPr="00F77E69" w:rsidRDefault="00B7178B" w:rsidP="004D3011">
            <w:pPr>
              <w:rPr>
                <w:color w:val="503D1B" w:themeColor="background2" w:themeShade="40"/>
              </w:rPr>
            </w:pPr>
            <w:r w:rsidRPr="00F77E69">
              <w:rPr>
                <w:color w:val="503D1B" w:themeColor="background2" w:themeShade="40"/>
              </w:rPr>
              <w:t>www.davidadamick.com</w:t>
            </w:r>
          </w:p>
          <w:p w14:paraId="6DB71219" w14:textId="77777777" w:rsidR="004D3011" w:rsidRPr="00F77E69" w:rsidRDefault="004D3011" w:rsidP="004D3011">
            <w:pPr>
              <w:rPr>
                <w:color w:val="503D1B" w:themeColor="background2" w:themeShade="40"/>
              </w:rPr>
            </w:pPr>
          </w:p>
          <w:sdt>
            <w:sdtPr>
              <w:rPr>
                <w:color w:val="503D1B" w:themeColor="background2" w:themeShade="40"/>
              </w:rPr>
              <w:id w:val="-240260293"/>
              <w:placeholder>
                <w:docPart w:val="B069EA72A8184853B3AB5DC7751796BA"/>
              </w:placeholder>
              <w:temporary/>
              <w:showingPlcHdr/>
              <w15:appearance w15:val="hidden"/>
            </w:sdtPr>
            <w:sdtEndPr/>
            <w:sdtContent>
              <w:p w14:paraId="233E4BAF" w14:textId="77777777" w:rsidR="004D3011" w:rsidRPr="00F77E69" w:rsidRDefault="004D3011" w:rsidP="004D3011">
                <w:pPr>
                  <w:rPr>
                    <w:color w:val="503D1B" w:themeColor="background2" w:themeShade="40"/>
                  </w:rPr>
                </w:pPr>
                <w:r w:rsidRPr="00F77E69">
                  <w:rPr>
                    <w:b/>
                    <w:bCs/>
                    <w:color w:val="503D1B" w:themeColor="background2" w:themeShade="40"/>
                  </w:rPr>
                  <w:t>EMAIL:</w:t>
                </w:r>
              </w:p>
            </w:sdtContent>
          </w:sdt>
          <w:p w14:paraId="27EA4321" w14:textId="49CBB569" w:rsidR="00036450" w:rsidRPr="00F77E69" w:rsidRDefault="00B7178B" w:rsidP="004D3011">
            <w:pPr>
              <w:rPr>
                <w:rStyle w:val="Hyperlink"/>
                <w:color w:val="503D1B" w:themeColor="background2" w:themeShade="40"/>
              </w:rPr>
            </w:pPr>
            <w:r w:rsidRPr="00F77E69">
              <w:rPr>
                <w:color w:val="503D1B" w:themeColor="background2" w:themeShade="40"/>
              </w:rPr>
              <w:t>djadamick@gmail.com</w:t>
            </w:r>
          </w:p>
          <w:p w14:paraId="230EEBB5" w14:textId="77777777" w:rsidR="004D3011" w:rsidRPr="00F77E69" w:rsidRDefault="004D3011" w:rsidP="004D3011">
            <w:pPr>
              <w:rPr>
                <w:color w:val="503D1B" w:themeColor="background2" w:themeShade="40"/>
              </w:rPr>
            </w:pPr>
          </w:p>
          <w:p w14:paraId="4D00A76D" w14:textId="77777777" w:rsidR="00B7178B" w:rsidRPr="00F77E69" w:rsidRDefault="00B7178B" w:rsidP="004D3011">
            <w:pPr>
              <w:rPr>
                <w:b/>
                <w:bCs/>
                <w:color w:val="503D1B" w:themeColor="background2" w:themeShade="40"/>
              </w:rPr>
            </w:pPr>
            <w:r w:rsidRPr="00F77E69">
              <w:rPr>
                <w:b/>
                <w:bCs/>
                <w:color w:val="503D1B" w:themeColor="background2" w:themeShade="40"/>
              </w:rPr>
              <w:t>LINKED-IN:</w:t>
            </w:r>
          </w:p>
          <w:p w14:paraId="23392EE0" w14:textId="6BF47B36" w:rsidR="00B7178B" w:rsidRPr="00F77E69" w:rsidRDefault="004C36F2" w:rsidP="004D3011">
            <w:pPr>
              <w:rPr>
                <w:color w:val="503D1B" w:themeColor="background2" w:themeShade="40"/>
              </w:rPr>
            </w:pPr>
            <w:hyperlink r:id="rId13" w:history="1">
              <w:r w:rsidR="00B7178B" w:rsidRPr="00F77E69">
                <w:rPr>
                  <w:rStyle w:val="Hyperlink"/>
                  <w:color w:val="503D1B" w:themeColor="background2" w:themeShade="40"/>
                  <w:u w:val="none"/>
                </w:rPr>
                <w:t>www.linkedin.com/in/davidadamick/</w:t>
              </w:r>
            </w:hyperlink>
          </w:p>
          <w:p w14:paraId="6DA3859D" w14:textId="77777777" w:rsidR="00B7178B" w:rsidRPr="00F77E69" w:rsidRDefault="00B7178B" w:rsidP="004D3011">
            <w:pPr>
              <w:rPr>
                <w:color w:val="503D1B" w:themeColor="background2" w:themeShade="40"/>
              </w:rPr>
            </w:pPr>
          </w:p>
          <w:p w14:paraId="4087DFE9" w14:textId="2B817E15" w:rsidR="00B7178B" w:rsidRPr="00F77E69" w:rsidRDefault="00B7178B" w:rsidP="004D3011">
            <w:pPr>
              <w:rPr>
                <w:b/>
                <w:bCs/>
                <w:color w:val="503D1B" w:themeColor="background2" w:themeShade="40"/>
              </w:rPr>
            </w:pPr>
            <w:r w:rsidRPr="00F77E69">
              <w:rPr>
                <w:b/>
                <w:bCs/>
                <w:color w:val="503D1B" w:themeColor="background2" w:themeShade="40"/>
              </w:rPr>
              <w:t xml:space="preserve">GITHUB URL: </w:t>
            </w:r>
          </w:p>
          <w:p w14:paraId="225EC84D" w14:textId="37A5CA8E" w:rsidR="00B7178B" w:rsidRPr="004D3011" w:rsidRDefault="00B7178B" w:rsidP="004D3011">
            <w:r w:rsidRPr="00F77E69">
              <w:rPr>
                <w:color w:val="503D1B" w:themeColor="background2" w:themeShade="40"/>
              </w:rPr>
              <w:t>https://github.com/djadamick/David-Adamick-Editing-Writing</w:t>
            </w:r>
          </w:p>
        </w:tc>
        <w:tc>
          <w:tcPr>
            <w:tcW w:w="720" w:type="dxa"/>
          </w:tcPr>
          <w:p w14:paraId="2936F4F6" w14:textId="77777777" w:rsidR="001B2ABD" w:rsidRDefault="001B2ABD" w:rsidP="000C45FF">
            <w:pPr>
              <w:tabs>
                <w:tab w:val="left" w:pos="990"/>
              </w:tabs>
            </w:pPr>
          </w:p>
        </w:tc>
        <w:tc>
          <w:tcPr>
            <w:tcW w:w="6470" w:type="dxa"/>
          </w:tcPr>
          <w:sdt>
            <w:sdtPr>
              <w:id w:val="1049110328"/>
              <w:placeholder>
                <w:docPart w:val="EE2862569810490EB6E9EAF8BB508465"/>
              </w:placeholder>
              <w:temporary/>
              <w:showingPlcHdr/>
              <w15:appearance w15:val="hidden"/>
            </w:sdtPr>
            <w:sdtEndPr/>
            <w:sdtContent>
              <w:p w14:paraId="3C6043AE" w14:textId="77777777" w:rsidR="001B2ABD" w:rsidRDefault="00E25A26" w:rsidP="00036450">
                <w:pPr>
                  <w:pStyle w:val="Heading2"/>
                </w:pPr>
                <w:r w:rsidRPr="003E767B">
                  <w:rPr>
                    <w:color w:val="548AB7" w:themeColor="accent1" w:themeShade="BF"/>
                  </w:rPr>
                  <w:t>EDUCATION</w:t>
                </w:r>
              </w:p>
            </w:sdtContent>
          </w:sdt>
          <w:p w14:paraId="1D975891" w14:textId="21C427A2" w:rsidR="00DC17A3" w:rsidRPr="00DC17A3" w:rsidRDefault="00DC17A3" w:rsidP="00DC17A3">
            <w:pPr>
              <w:spacing w:line="276" w:lineRule="auto"/>
              <w:rPr>
                <w:color w:val="503D1B" w:themeColor="background2" w:themeShade="40"/>
                <w:sz w:val="22"/>
                <w:lang w:val="en-GB"/>
              </w:rPr>
            </w:pPr>
            <w:r w:rsidRPr="00DC17A3">
              <w:rPr>
                <w:b/>
                <w:bCs/>
                <w:color w:val="503D1B" w:themeColor="background2" w:themeShade="40"/>
                <w:sz w:val="22"/>
                <w:lang w:val="en-GB"/>
              </w:rPr>
              <w:t xml:space="preserve">University of Western Ontario </w:t>
            </w:r>
          </w:p>
          <w:p w14:paraId="721205C1" w14:textId="0C35C67F" w:rsidR="00DC17A3" w:rsidRPr="00DC17A3" w:rsidRDefault="00DC17A3" w:rsidP="00DC17A3">
            <w:pPr>
              <w:spacing w:line="276" w:lineRule="auto"/>
              <w:rPr>
                <w:color w:val="503D1B" w:themeColor="background2" w:themeShade="40"/>
                <w:sz w:val="22"/>
                <w:lang w:val="en-GB"/>
              </w:rPr>
            </w:pPr>
            <w:r w:rsidRPr="00DC17A3">
              <w:rPr>
                <w:color w:val="503D1B" w:themeColor="background2" w:themeShade="40"/>
                <w:sz w:val="22"/>
                <w:lang w:val="en-GB"/>
              </w:rPr>
              <w:t>B.A. Hons. (4 yrs.); Art history/English literature</w:t>
            </w:r>
          </w:p>
          <w:p w14:paraId="66FF5E18" w14:textId="77777777" w:rsidR="00DC17A3" w:rsidRPr="00DC17A3" w:rsidRDefault="00DC17A3" w:rsidP="00DC17A3">
            <w:pPr>
              <w:spacing w:line="276" w:lineRule="auto"/>
              <w:rPr>
                <w:color w:val="503D1B" w:themeColor="background2" w:themeShade="40"/>
                <w:sz w:val="22"/>
                <w:lang w:val="en-GB"/>
              </w:rPr>
            </w:pPr>
            <w:r w:rsidRPr="00DC17A3">
              <w:rPr>
                <w:b/>
                <w:bCs/>
                <w:color w:val="503D1B" w:themeColor="background2" w:themeShade="40"/>
                <w:sz w:val="22"/>
                <w:lang w:val="en-GB"/>
              </w:rPr>
              <w:t xml:space="preserve">Alliance </w:t>
            </w:r>
            <w:proofErr w:type="spellStart"/>
            <w:r w:rsidRPr="00DC17A3">
              <w:rPr>
                <w:b/>
                <w:bCs/>
                <w:color w:val="503D1B" w:themeColor="background2" w:themeShade="40"/>
                <w:sz w:val="22"/>
                <w:lang w:val="en-GB"/>
              </w:rPr>
              <w:t>Française</w:t>
            </w:r>
            <w:proofErr w:type="spellEnd"/>
          </w:p>
          <w:p w14:paraId="75D5A3EE" w14:textId="1BA9874F" w:rsidR="00DC17A3" w:rsidRPr="00F77E69" w:rsidRDefault="00DC17A3" w:rsidP="00DC17A3">
            <w:pPr>
              <w:spacing w:line="276" w:lineRule="auto"/>
              <w:rPr>
                <w:color w:val="503D1B" w:themeColor="background2" w:themeShade="40"/>
                <w:sz w:val="22"/>
                <w:lang w:val="en-GB"/>
              </w:rPr>
            </w:pPr>
            <w:r w:rsidRPr="00F77E69">
              <w:rPr>
                <w:color w:val="503D1B" w:themeColor="background2" w:themeShade="40"/>
                <w:sz w:val="22"/>
                <w:lang w:val="en-GB"/>
              </w:rPr>
              <w:t>Advanced French</w:t>
            </w:r>
          </w:p>
          <w:p w14:paraId="38AF57BB" w14:textId="77777777" w:rsidR="00DC17A3" w:rsidRPr="00F77E69" w:rsidRDefault="00DC17A3" w:rsidP="00DC17A3">
            <w:pPr>
              <w:spacing w:line="276" w:lineRule="auto"/>
              <w:rPr>
                <w:b/>
                <w:bCs/>
                <w:color w:val="503D1B" w:themeColor="background2" w:themeShade="40"/>
                <w:sz w:val="22"/>
                <w:lang w:val="en-GB"/>
              </w:rPr>
            </w:pPr>
            <w:r w:rsidRPr="00F77E69">
              <w:rPr>
                <w:b/>
                <w:bCs/>
                <w:color w:val="503D1B" w:themeColor="background2" w:themeShade="40"/>
                <w:sz w:val="22"/>
                <w:lang w:val="en-GB"/>
              </w:rPr>
              <w:t xml:space="preserve">University of Southwark  </w:t>
            </w:r>
          </w:p>
          <w:p w14:paraId="026C4FED" w14:textId="30DED54B" w:rsidR="00036450" w:rsidRPr="00F77E69" w:rsidRDefault="00DC17A3" w:rsidP="00DC17A3">
            <w:pPr>
              <w:spacing w:line="276" w:lineRule="auto"/>
              <w:rPr>
                <w:color w:val="503D1B" w:themeColor="background2" w:themeShade="40"/>
                <w:sz w:val="22"/>
                <w:lang w:val="en-GB"/>
              </w:rPr>
            </w:pPr>
            <w:r w:rsidRPr="00F77E69">
              <w:rPr>
                <w:color w:val="503D1B" w:themeColor="background2" w:themeShade="40"/>
                <w:sz w:val="22"/>
                <w:lang w:val="en-GB"/>
              </w:rPr>
              <w:t>Intermediate Italian</w:t>
            </w:r>
          </w:p>
          <w:p w14:paraId="7ABE8F51" w14:textId="77777777" w:rsidR="00DC17A3" w:rsidRPr="00DC17A3" w:rsidRDefault="00DC17A3" w:rsidP="00DC17A3">
            <w:pPr>
              <w:spacing w:line="276" w:lineRule="auto"/>
              <w:rPr>
                <w:color w:val="503D1B" w:themeColor="background2" w:themeShade="40"/>
                <w:sz w:val="22"/>
                <w:lang w:val="en-GB"/>
              </w:rPr>
            </w:pPr>
            <w:r w:rsidRPr="00DC17A3">
              <w:rPr>
                <w:b/>
                <w:bCs/>
                <w:color w:val="503D1B" w:themeColor="background2" w:themeShade="40"/>
                <w:sz w:val="22"/>
                <w:lang w:val="en-GB"/>
              </w:rPr>
              <w:t>The University of Westminster</w:t>
            </w:r>
          </w:p>
          <w:p w14:paraId="6FA972D6" w14:textId="5CC8E436" w:rsidR="00DC17A3" w:rsidRPr="00F77E69" w:rsidRDefault="00DC17A3" w:rsidP="00DC17A3">
            <w:pPr>
              <w:spacing w:line="276" w:lineRule="auto"/>
              <w:rPr>
                <w:color w:val="503D1B" w:themeColor="background2" w:themeShade="40"/>
                <w:sz w:val="22"/>
                <w:lang w:val="en-GB"/>
              </w:rPr>
            </w:pPr>
            <w:r w:rsidRPr="00DC17A3">
              <w:rPr>
                <w:color w:val="503D1B" w:themeColor="background2" w:themeShade="40"/>
                <w:sz w:val="22"/>
                <w:lang w:val="en-GB"/>
              </w:rPr>
              <w:t xml:space="preserve">Mandarin Chinese </w:t>
            </w:r>
          </w:p>
          <w:p w14:paraId="7213FC3D" w14:textId="2F15EAAB" w:rsidR="00036450" w:rsidRPr="003E767B" w:rsidRDefault="000838B8" w:rsidP="00036450">
            <w:pPr>
              <w:pStyle w:val="Heading2"/>
              <w:rPr>
                <w:color w:val="548AB7" w:themeColor="accent1" w:themeShade="BF"/>
              </w:rPr>
            </w:pPr>
            <w:r w:rsidRPr="003E767B">
              <w:rPr>
                <w:color w:val="548AB7" w:themeColor="accent1" w:themeShade="BF"/>
              </w:rPr>
              <w:t>PROFESSIONAL SKILLS</w:t>
            </w:r>
          </w:p>
          <w:p w14:paraId="67EB384A" w14:textId="774AFEB4" w:rsidR="000838B8" w:rsidRDefault="00E8345A" w:rsidP="000838B8">
            <w:pPr>
              <w:numPr>
                <w:ilvl w:val="0"/>
                <w:numId w:val="1"/>
              </w:numPr>
              <w:rPr>
                <w:color w:val="503D1B" w:themeColor="background2" w:themeShade="40"/>
                <w:sz w:val="22"/>
                <w:lang w:val="en-GB"/>
              </w:rPr>
            </w:pPr>
            <w:r>
              <w:rPr>
                <w:color w:val="503D1B" w:themeColor="background2" w:themeShade="40"/>
                <w:sz w:val="22"/>
                <w:lang w:val="en-GB"/>
              </w:rPr>
              <w:t>Advanced</w:t>
            </w:r>
            <w:r w:rsidR="000838B8" w:rsidRPr="000838B8">
              <w:rPr>
                <w:color w:val="503D1B" w:themeColor="background2" w:themeShade="40"/>
                <w:sz w:val="22"/>
                <w:lang w:val="en-GB"/>
              </w:rPr>
              <w:t xml:space="preserve"> English - written/verbal </w:t>
            </w:r>
            <w:r>
              <w:rPr>
                <w:color w:val="503D1B" w:themeColor="background2" w:themeShade="40"/>
                <w:sz w:val="22"/>
                <w:lang w:val="en-GB"/>
              </w:rPr>
              <w:t>(native)</w:t>
            </w:r>
          </w:p>
          <w:p w14:paraId="131A4896" w14:textId="42E7E822" w:rsidR="00E8345A" w:rsidRPr="000838B8" w:rsidRDefault="00E8345A" w:rsidP="000838B8">
            <w:pPr>
              <w:numPr>
                <w:ilvl w:val="0"/>
                <w:numId w:val="1"/>
              </w:numPr>
              <w:rPr>
                <w:color w:val="503D1B" w:themeColor="background2" w:themeShade="40"/>
                <w:sz w:val="22"/>
                <w:lang w:val="en-GB"/>
              </w:rPr>
            </w:pPr>
            <w:r>
              <w:rPr>
                <w:color w:val="503D1B" w:themeColor="background2" w:themeShade="40"/>
                <w:sz w:val="22"/>
                <w:lang w:val="en-GB"/>
              </w:rPr>
              <w:t>Strong grasp of American &amp; British idioms</w:t>
            </w:r>
          </w:p>
          <w:p w14:paraId="45DB7036" w14:textId="77777777" w:rsidR="000838B8" w:rsidRPr="000838B8" w:rsidRDefault="000838B8" w:rsidP="000838B8">
            <w:pPr>
              <w:numPr>
                <w:ilvl w:val="0"/>
                <w:numId w:val="1"/>
              </w:numPr>
              <w:rPr>
                <w:color w:val="503D1B" w:themeColor="background2" w:themeShade="40"/>
                <w:sz w:val="22"/>
                <w:lang w:val="en-GB"/>
              </w:rPr>
            </w:pPr>
            <w:r w:rsidRPr="000838B8">
              <w:rPr>
                <w:color w:val="503D1B" w:themeColor="background2" w:themeShade="40"/>
                <w:sz w:val="22"/>
                <w:lang w:val="en-GB"/>
              </w:rPr>
              <w:t>Proofreading/editing</w:t>
            </w:r>
          </w:p>
          <w:p w14:paraId="75AC3781" w14:textId="77777777" w:rsidR="000838B8" w:rsidRPr="000838B8" w:rsidRDefault="000838B8" w:rsidP="000838B8">
            <w:pPr>
              <w:numPr>
                <w:ilvl w:val="0"/>
                <w:numId w:val="1"/>
              </w:numPr>
              <w:rPr>
                <w:color w:val="503D1B" w:themeColor="background2" w:themeShade="40"/>
                <w:sz w:val="22"/>
                <w:lang w:val="en-GB"/>
              </w:rPr>
            </w:pPr>
            <w:r w:rsidRPr="000838B8">
              <w:rPr>
                <w:color w:val="503D1B" w:themeColor="background2" w:themeShade="40"/>
                <w:sz w:val="22"/>
                <w:lang w:val="en-GB"/>
              </w:rPr>
              <w:t>Blogging/content composition</w:t>
            </w:r>
          </w:p>
          <w:p w14:paraId="53587845" w14:textId="77777777" w:rsidR="000838B8" w:rsidRPr="000838B8" w:rsidRDefault="000838B8" w:rsidP="000838B8">
            <w:pPr>
              <w:numPr>
                <w:ilvl w:val="0"/>
                <w:numId w:val="1"/>
              </w:numPr>
              <w:rPr>
                <w:color w:val="503D1B" w:themeColor="background2" w:themeShade="40"/>
                <w:sz w:val="22"/>
                <w:lang w:val="en-GB"/>
              </w:rPr>
            </w:pPr>
            <w:r w:rsidRPr="000838B8">
              <w:rPr>
                <w:color w:val="503D1B" w:themeColor="background2" w:themeShade="40"/>
                <w:sz w:val="22"/>
                <w:lang w:val="en-GB"/>
              </w:rPr>
              <w:t>Public speaking &amp; presentation</w:t>
            </w:r>
          </w:p>
          <w:p w14:paraId="040ABFEB" w14:textId="746C7D6F" w:rsidR="000838B8" w:rsidRPr="000838B8" w:rsidRDefault="000838B8" w:rsidP="000838B8">
            <w:pPr>
              <w:numPr>
                <w:ilvl w:val="0"/>
                <w:numId w:val="1"/>
              </w:numPr>
              <w:rPr>
                <w:color w:val="503D1B" w:themeColor="background2" w:themeShade="40"/>
                <w:sz w:val="22"/>
                <w:lang w:val="en-GB"/>
              </w:rPr>
            </w:pPr>
            <w:r w:rsidRPr="000838B8">
              <w:rPr>
                <w:color w:val="503D1B" w:themeColor="background2" w:themeShade="40"/>
                <w:sz w:val="22"/>
                <w:lang w:val="en-GB"/>
              </w:rPr>
              <w:t>Time management</w:t>
            </w:r>
            <w:r w:rsidR="00E8345A">
              <w:rPr>
                <w:color w:val="503D1B" w:themeColor="background2" w:themeShade="40"/>
                <w:sz w:val="22"/>
                <w:lang w:val="en-GB"/>
              </w:rPr>
              <w:t>/punctuality</w:t>
            </w:r>
          </w:p>
          <w:p w14:paraId="7039A4A9" w14:textId="3A2E8EC1" w:rsidR="004D3011" w:rsidRPr="00F77E69" w:rsidRDefault="000838B8" w:rsidP="00036450">
            <w:pPr>
              <w:numPr>
                <w:ilvl w:val="0"/>
                <w:numId w:val="1"/>
              </w:numPr>
              <w:rPr>
                <w:color w:val="503D1B" w:themeColor="background2" w:themeShade="40"/>
                <w:sz w:val="22"/>
                <w:lang w:val="en-GB"/>
              </w:rPr>
            </w:pPr>
            <w:r w:rsidRPr="000838B8">
              <w:rPr>
                <w:color w:val="503D1B" w:themeColor="background2" w:themeShade="40"/>
                <w:sz w:val="22"/>
                <w:lang w:val="en-GB"/>
              </w:rPr>
              <w:t>French (proficient)/Italian (intermediate)</w:t>
            </w:r>
          </w:p>
          <w:p w14:paraId="6E6EE50C" w14:textId="2E6DB6D7" w:rsidR="00036450" w:rsidRPr="003E767B" w:rsidRDefault="000838B8" w:rsidP="00036450">
            <w:pPr>
              <w:pStyle w:val="Heading2"/>
              <w:rPr>
                <w:color w:val="548AB7" w:themeColor="accent1" w:themeShade="BF"/>
              </w:rPr>
            </w:pPr>
            <w:r w:rsidRPr="003E767B">
              <w:rPr>
                <w:color w:val="548AB7" w:themeColor="accent1" w:themeShade="BF"/>
              </w:rPr>
              <w:t>TECHNICAL SKILLS</w:t>
            </w:r>
          </w:p>
          <w:p w14:paraId="545855CA" w14:textId="77777777" w:rsidR="00AD2D4F" w:rsidRPr="00AD2D4F" w:rsidRDefault="00AD2D4F" w:rsidP="00AD2D4F">
            <w:pPr>
              <w:numPr>
                <w:ilvl w:val="0"/>
                <w:numId w:val="3"/>
              </w:numPr>
              <w:spacing w:before="100" w:beforeAutospacing="1" w:after="100" w:afterAutospacing="1"/>
              <w:rPr>
                <w:rFonts w:eastAsia="Times New Roman" w:cs="Times New Roman"/>
                <w:sz w:val="22"/>
                <w:lang w:val="en-GB" w:eastAsia="zh-CN"/>
              </w:rPr>
            </w:pPr>
            <w:r w:rsidRPr="00AD2D4F">
              <w:rPr>
                <w:rFonts w:eastAsia="Times New Roman" w:cs="Times New Roman"/>
                <w:color w:val="7B725E"/>
                <w:sz w:val="22"/>
                <w:lang w:val="en-GB" w:eastAsia="zh-CN"/>
              </w:rPr>
              <w:t>Office 365</w:t>
            </w:r>
          </w:p>
          <w:p w14:paraId="5BDFFF3F" w14:textId="38F4ABAF" w:rsidR="00AD2D4F" w:rsidRPr="00AD2D4F" w:rsidRDefault="00AD2D4F" w:rsidP="00AD2D4F">
            <w:pPr>
              <w:numPr>
                <w:ilvl w:val="0"/>
                <w:numId w:val="3"/>
              </w:numPr>
              <w:spacing w:before="100" w:beforeAutospacing="1" w:after="100" w:afterAutospacing="1"/>
              <w:rPr>
                <w:rFonts w:eastAsia="Times New Roman" w:cs="Times New Roman"/>
                <w:sz w:val="22"/>
                <w:lang w:val="en-GB" w:eastAsia="zh-CN"/>
              </w:rPr>
            </w:pPr>
            <w:r w:rsidRPr="00AD2D4F">
              <w:rPr>
                <w:rFonts w:eastAsia="Times New Roman" w:cs="Times New Roman"/>
                <w:color w:val="7B725E"/>
                <w:sz w:val="22"/>
                <w:lang w:val="en-GB" w:eastAsia="zh-CN"/>
              </w:rPr>
              <w:t>Programming languages (HTML5/CSS3/JavaScript/Bootstrap/</w:t>
            </w:r>
            <w:r w:rsidR="00E8345A" w:rsidRPr="00AD2D4F">
              <w:rPr>
                <w:rFonts w:eastAsia="Times New Roman" w:cs="Times New Roman"/>
                <w:color w:val="7B725E"/>
                <w:sz w:val="22"/>
                <w:lang w:val="en-GB" w:eastAsia="zh-CN"/>
              </w:rPr>
              <w:t>jQuery</w:t>
            </w:r>
            <w:r w:rsidRPr="00AD2D4F">
              <w:rPr>
                <w:rFonts w:eastAsia="Times New Roman" w:cs="Times New Roman"/>
                <w:color w:val="7B725E"/>
                <w:sz w:val="22"/>
                <w:lang w:val="en-GB" w:eastAsia="zh-CN"/>
              </w:rPr>
              <w:t>)</w:t>
            </w:r>
          </w:p>
          <w:p w14:paraId="3B4FFE10" w14:textId="77777777" w:rsidR="00AD2D4F" w:rsidRPr="00AD2D4F" w:rsidRDefault="00AD2D4F" w:rsidP="00AD2D4F">
            <w:pPr>
              <w:numPr>
                <w:ilvl w:val="0"/>
                <w:numId w:val="3"/>
              </w:numPr>
              <w:spacing w:before="100" w:beforeAutospacing="1" w:after="100" w:afterAutospacing="1"/>
              <w:rPr>
                <w:rFonts w:eastAsia="Times New Roman" w:cs="Times New Roman"/>
                <w:sz w:val="22"/>
                <w:lang w:val="en-GB" w:eastAsia="zh-CN"/>
              </w:rPr>
            </w:pPr>
            <w:r w:rsidRPr="00AD2D4F">
              <w:rPr>
                <w:rFonts w:eastAsia="Times New Roman" w:cs="Times New Roman"/>
                <w:color w:val="7B725E"/>
                <w:sz w:val="22"/>
                <w:lang w:val="en-GB" w:eastAsia="zh-CN"/>
              </w:rPr>
              <w:t>WordPress CMS</w:t>
            </w:r>
          </w:p>
          <w:p w14:paraId="06D26E0E" w14:textId="35DBA661" w:rsidR="00AD2D4F" w:rsidRPr="00AD2D4F" w:rsidRDefault="00AD2D4F" w:rsidP="00AD2D4F">
            <w:pPr>
              <w:numPr>
                <w:ilvl w:val="0"/>
                <w:numId w:val="3"/>
              </w:numPr>
              <w:spacing w:before="100" w:beforeAutospacing="1" w:after="100" w:afterAutospacing="1"/>
              <w:rPr>
                <w:rFonts w:eastAsia="Times New Roman" w:cs="Times New Roman"/>
                <w:sz w:val="22"/>
                <w:lang w:val="en-GB" w:eastAsia="zh-CN"/>
              </w:rPr>
            </w:pPr>
            <w:r w:rsidRPr="00AD2D4F">
              <w:rPr>
                <w:rFonts w:eastAsia="Times New Roman" w:cs="Times New Roman"/>
                <w:color w:val="7B725E"/>
                <w:sz w:val="22"/>
                <w:lang w:val="en-GB" w:eastAsia="zh-CN"/>
              </w:rPr>
              <w:t>Adobe In-Design/X</w:t>
            </w:r>
            <w:r w:rsidR="00B773CC">
              <w:rPr>
                <w:rFonts w:eastAsia="Times New Roman" w:cs="Times New Roman"/>
                <w:color w:val="7B725E"/>
                <w:sz w:val="22"/>
                <w:lang w:val="en-GB" w:eastAsia="zh-CN"/>
              </w:rPr>
              <w:t>D</w:t>
            </w:r>
          </w:p>
          <w:p w14:paraId="51D4B214" w14:textId="77777777" w:rsidR="00AD2D4F" w:rsidRPr="00AD2D4F" w:rsidRDefault="00AD2D4F" w:rsidP="00AD2D4F">
            <w:pPr>
              <w:numPr>
                <w:ilvl w:val="0"/>
                <w:numId w:val="3"/>
              </w:numPr>
              <w:spacing w:before="100" w:beforeAutospacing="1" w:after="100" w:afterAutospacing="1"/>
              <w:rPr>
                <w:rFonts w:eastAsia="Times New Roman" w:cs="Times New Roman"/>
                <w:sz w:val="22"/>
                <w:lang w:val="en-GB" w:eastAsia="zh-CN"/>
              </w:rPr>
            </w:pPr>
            <w:r w:rsidRPr="00AD2D4F">
              <w:rPr>
                <w:rFonts w:eastAsia="Times New Roman" w:cs="Times New Roman"/>
                <w:color w:val="7B725E"/>
                <w:sz w:val="22"/>
                <w:lang w:val="en-GB" w:eastAsia="zh-CN"/>
              </w:rPr>
              <w:t>Social Media</w:t>
            </w:r>
          </w:p>
          <w:p w14:paraId="67C07C6F" w14:textId="77777777" w:rsidR="00AD2D4F" w:rsidRPr="00AD2D4F" w:rsidRDefault="00AD2D4F" w:rsidP="00AD2D4F">
            <w:pPr>
              <w:numPr>
                <w:ilvl w:val="0"/>
                <w:numId w:val="3"/>
              </w:numPr>
              <w:spacing w:before="100" w:beforeAutospacing="1" w:after="100" w:afterAutospacing="1"/>
              <w:rPr>
                <w:rFonts w:eastAsia="Times New Roman" w:cs="Times New Roman"/>
                <w:sz w:val="22"/>
                <w:lang w:val="en-GB" w:eastAsia="zh-CN"/>
              </w:rPr>
            </w:pPr>
            <w:r w:rsidRPr="00AD2D4F">
              <w:rPr>
                <w:rFonts w:eastAsia="Times New Roman" w:cs="Times New Roman"/>
                <w:color w:val="7B725E"/>
                <w:sz w:val="22"/>
                <w:lang w:val="en-GB" w:eastAsia="zh-CN"/>
              </w:rPr>
              <w:t>SEO best practice</w:t>
            </w:r>
          </w:p>
          <w:p w14:paraId="5E729FFD" w14:textId="77777777" w:rsidR="00AD2D4F" w:rsidRPr="00AD2D4F" w:rsidRDefault="00AD2D4F" w:rsidP="00AD2D4F">
            <w:pPr>
              <w:numPr>
                <w:ilvl w:val="0"/>
                <w:numId w:val="3"/>
              </w:numPr>
              <w:spacing w:before="100" w:beforeAutospacing="1" w:after="100" w:afterAutospacing="1"/>
              <w:rPr>
                <w:rFonts w:eastAsia="Times New Roman" w:cs="Times New Roman"/>
                <w:sz w:val="22"/>
                <w:lang w:val="en-GB" w:eastAsia="zh-CN"/>
              </w:rPr>
            </w:pPr>
            <w:r w:rsidRPr="00AD2D4F">
              <w:rPr>
                <w:rFonts w:eastAsia="Times New Roman" w:cs="Times New Roman"/>
                <w:color w:val="7B725E"/>
                <w:sz w:val="22"/>
                <w:lang w:val="en-GB" w:eastAsia="zh-CN"/>
              </w:rPr>
              <w:t>Google Analytics</w:t>
            </w:r>
          </w:p>
          <w:p w14:paraId="791244DA" w14:textId="77777777" w:rsidR="00036450" w:rsidRDefault="00036450" w:rsidP="00AD2D4F">
            <w:pPr>
              <w:rPr>
                <w:color w:val="FFFFFF" w:themeColor="background1"/>
              </w:rPr>
            </w:pPr>
          </w:p>
          <w:p w14:paraId="2F55EEBA" w14:textId="56965A22" w:rsidR="00AD2D4F" w:rsidRPr="004D3011" w:rsidRDefault="00AD2D4F" w:rsidP="00AD2D4F">
            <w:pPr>
              <w:rPr>
                <w:color w:val="FFFFFF" w:themeColor="background1"/>
              </w:rPr>
            </w:pPr>
          </w:p>
        </w:tc>
      </w:tr>
    </w:tbl>
    <w:p w14:paraId="3088EC75" w14:textId="610C9FD8" w:rsidR="0043117B" w:rsidRDefault="004C36F2" w:rsidP="000C45FF">
      <w:pPr>
        <w:tabs>
          <w:tab w:val="left" w:pos="990"/>
        </w:tabs>
      </w:pPr>
    </w:p>
    <w:p w14:paraId="7CCB8CCB" w14:textId="24151CD3" w:rsidR="00AD2D4F" w:rsidRPr="00A33D36" w:rsidRDefault="0014107C" w:rsidP="000C45FF">
      <w:pPr>
        <w:tabs>
          <w:tab w:val="left" w:pos="990"/>
        </w:tabs>
        <w:rPr>
          <w:b/>
          <w:bCs/>
          <w:color w:val="548AB7" w:themeColor="accent1" w:themeShade="BF"/>
          <w:sz w:val="22"/>
        </w:rPr>
      </w:pPr>
      <w:r w:rsidRPr="00A33D36">
        <w:rPr>
          <w:b/>
          <w:bCs/>
          <w:noProof/>
          <w:color w:val="548AB7" w:themeColor="accent1" w:themeShade="BF"/>
          <w:sz w:val="22"/>
        </w:rPr>
        <w:lastRenderedPageBreak/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119CE768" wp14:editId="1658CA5F">
                <wp:simplePos x="0" y="0"/>
                <wp:positionH relativeFrom="column">
                  <wp:posOffset>2948940</wp:posOffset>
                </wp:positionH>
                <wp:positionV relativeFrom="paragraph">
                  <wp:posOffset>0</wp:posOffset>
                </wp:positionV>
                <wp:extent cx="3459480" cy="266700"/>
                <wp:effectExtent l="0" t="0" r="7620" b="0"/>
                <wp:wrapSquare wrapText="bothSides"/>
                <wp:docPr id="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59480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3C44199" w14:textId="484FD9BB" w:rsidR="004679E9" w:rsidRPr="004679E9" w:rsidRDefault="004679E9">
                            <w:pPr>
                              <w:rPr>
                                <w:b/>
                                <w:bCs/>
                                <w:color w:val="548AB7" w:themeColor="accent1" w:themeShade="BF"/>
                                <w:sz w:val="22"/>
                                <w:lang w:val="en-GB"/>
                              </w:rPr>
                            </w:pPr>
                            <w:r w:rsidRPr="004679E9">
                              <w:rPr>
                                <w:b/>
                                <w:bCs/>
                                <w:color w:val="548AB7" w:themeColor="accent1" w:themeShade="BF"/>
                                <w:sz w:val="22"/>
                                <w:lang w:val="en-GB"/>
                              </w:rPr>
                              <w:t>CAREER SUMMARY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9CE768" id="_x0000_s1028" type="#_x0000_t202" style="position:absolute;margin-left:232.2pt;margin-top:0;width:272.4pt;height:21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" stroked="f">
                <v:textbox>
                  <w:txbxContent>
                    <w:p w14:paraId="63C44199" w14:textId="484FD9BB" w:rsidR="004679E9" w:rsidRPr="004679E9" w:rsidRDefault="004679E9">
                      <w:pPr>
                        <w:rPr>
                          <w:b/>
                          <w:bCs/>
                          <w:color w:val="548AB7" w:themeColor="accent1" w:themeShade="BF"/>
                          <w:sz w:val="22"/>
                          <w:lang w:val="en-GB"/>
                        </w:rPr>
                      </w:pPr>
                      <w:r w:rsidRPr="004679E9">
                        <w:rPr>
                          <w:b/>
                          <w:bCs/>
                          <w:color w:val="548AB7" w:themeColor="accent1" w:themeShade="BF"/>
                          <w:sz w:val="22"/>
                          <w:lang w:val="en-GB"/>
                        </w:rPr>
                        <w:t>CAREER SUMMARY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A33D36">
        <w:rPr>
          <w:b/>
          <w:bCs/>
          <w:color w:val="548AB7" w:themeColor="accent1" w:themeShade="BF"/>
          <w:sz w:val="22"/>
        </w:rPr>
        <w:t>EXTRA-CIRRICULAR EDUCATION</w:t>
      </w:r>
    </w:p>
    <w:p w14:paraId="21C6C9DF" w14:textId="5B78881B" w:rsidR="00AD2D4F" w:rsidRDefault="0014107C" w:rsidP="000C45FF">
      <w:pPr>
        <w:tabs>
          <w:tab w:val="left" w:pos="990"/>
        </w:tabs>
      </w:pPr>
      <w:r>
        <w:tab/>
      </w:r>
      <w:r>
        <w:tab/>
      </w:r>
      <w:r>
        <w:tab/>
      </w:r>
      <w:r>
        <w:tab/>
      </w:r>
    </w:p>
    <w:p w14:paraId="14DE00C7" w14:textId="7509DD91" w:rsidR="00AD2D4F" w:rsidRDefault="00F6396B" w:rsidP="000C45FF">
      <w:pPr>
        <w:tabs>
          <w:tab w:val="left" w:pos="990"/>
        </w:tabs>
      </w:pPr>
      <w:r w:rsidRPr="004679E9">
        <w:rPr>
          <w:noProof/>
          <w:color w:val="503D1B" w:themeColor="background2" w:themeShade="40"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6FAFD058" wp14:editId="3305F79F">
                <wp:simplePos x="0" y="0"/>
                <wp:positionH relativeFrom="column">
                  <wp:posOffset>2948940</wp:posOffset>
                </wp:positionH>
                <wp:positionV relativeFrom="paragraph">
                  <wp:posOffset>51435</wp:posOffset>
                </wp:positionV>
                <wp:extent cx="3459480" cy="7147560"/>
                <wp:effectExtent l="0" t="0" r="762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59480" cy="71475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B1AD67" w14:textId="070575B9" w:rsidR="00287403" w:rsidRDefault="00287403" w:rsidP="004679E9">
                            <w:pPr>
                              <w:rPr>
                                <w:b/>
                                <w:bCs/>
                                <w:color w:val="503D1B" w:themeColor="background2" w:themeShade="40"/>
                                <w:sz w:val="22"/>
                                <w:lang w:val="en-GB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503D1B" w:themeColor="background2" w:themeShade="40"/>
                                <w:sz w:val="22"/>
                                <w:lang w:val="en-GB"/>
                              </w:rPr>
                              <w:t>Freelance English Editor/Copy Writer</w:t>
                            </w:r>
                          </w:p>
                          <w:p w14:paraId="2895ADD8" w14:textId="50307DBB" w:rsidR="00287403" w:rsidRDefault="00287403" w:rsidP="004679E9">
                            <w:pPr>
                              <w:rPr>
                                <w:b/>
                                <w:bCs/>
                                <w:color w:val="503D1B" w:themeColor="background2" w:themeShade="40"/>
                                <w:sz w:val="22"/>
                                <w:lang w:val="en-GB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bCs/>
                                <w:color w:val="503D1B" w:themeColor="background2" w:themeShade="40"/>
                                <w:sz w:val="22"/>
                                <w:lang w:val="en-GB"/>
                              </w:rPr>
                              <w:t>Startup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color w:val="503D1B" w:themeColor="background2" w:themeShade="40"/>
                                <w:sz w:val="22"/>
                                <w:lang w:val="en-GB"/>
                              </w:rPr>
                              <w:t xml:space="preserve"> De</w:t>
                            </w:r>
                            <w:r w:rsidR="00B50563">
                              <w:rPr>
                                <w:b/>
                                <w:bCs/>
                                <w:color w:val="503D1B" w:themeColor="background2" w:themeShade="40"/>
                                <w:sz w:val="22"/>
                                <w:lang w:val="en-GB"/>
                              </w:rPr>
                              <w:t>velopment</w:t>
                            </w:r>
                            <w:r>
                              <w:rPr>
                                <w:b/>
                                <w:bCs/>
                                <w:color w:val="503D1B" w:themeColor="background2" w:themeShade="40"/>
                                <w:sz w:val="22"/>
                                <w:lang w:val="en-GB"/>
                              </w:rPr>
                              <w:t xml:space="preserve"> House (Warsaw, Poland) | 2021-present</w:t>
                            </w:r>
                          </w:p>
                          <w:p w14:paraId="6EC872D3" w14:textId="3F497623" w:rsidR="00287403" w:rsidRPr="00287403" w:rsidRDefault="00287403" w:rsidP="00287403">
                            <w:pPr>
                              <w:pStyle w:val="ListParagraph"/>
                              <w:numPr>
                                <w:ilvl w:val="0"/>
                                <w:numId w:val="8"/>
                              </w:numPr>
                              <w:rPr>
                                <w:b/>
                                <w:bCs/>
                                <w:color w:val="503D1B" w:themeColor="background2" w:themeShade="40"/>
                                <w:sz w:val="22"/>
                                <w:lang w:val="en-GB"/>
                              </w:rPr>
                            </w:pPr>
                            <w:r>
                              <w:rPr>
                                <w:color w:val="503D1B" w:themeColor="background2" w:themeShade="40"/>
                                <w:sz w:val="22"/>
                                <w:lang w:val="en-GB"/>
                              </w:rPr>
                              <w:t>Copy editor/copywriter for English language website content / blogs</w:t>
                            </w:r>
                          </w:p>
                          <w:p w14:paraId="0045F31D" w14:textId="5DF7C25D" w:rsidR="00287403" w:rsidRPr="00287403" w:rsidRDefault="003A7634" w:rsidP="00287403">
                            <w:pPr>
                              <w:pStyle w:val="ListParagraph"/>
                              <w:numPr>
                                <w:ilvl w:val="0"/>
                                <w:numId w:val="8"/>
                              </w:numPr>
                              <w:rPr>
                                <w:b/>
                                <w:bCs/>
                                <w:color w:val="503D1B" w:themeColor="background2" w:themeShade="40"/>
                                <w:sz w:val="22"/>
                                <w:lang w:val="en-GB"/>
                              </w:rPr>
                            </w:pPr>
                            <w:r>
                              <w:rPr>
                                <w:color w:val="503D1B" w:themeColor="background2" w:themeShade="40"/>
                                <w:sz w:val="22"/>
                                <w:lang w:val="en-GB"/>
                              </w:rPr>
                              <w:t xml:space="preserve">Keyword research / </w:t>
                            </w:r>
                            <w:r w:rsidR="00287403">
                              <w:rPr>
                                <w:color w:val="503D1B" w:themeColor="background2" w:themeShade="40"/>
                                <w:sz w:val="22"/>
                                <w:lang w:val="en-GB"/>
                              </w:rPr>
                              <w:t>SEO optimisation</w:t>
                            </w:r>
                          </w:p>
                          <w:p w14:paraId="29C1E233" w14:textId="11E3C53E" w:rsidR="00287403" w:rsidRPr="00287403" w:rsidRDefault="00AA76A9" w:rsidP="00287403">
                            <w:pPr>
                              <w:pStyle w:val="ListParagraph"/>
                              <w:numPr>
                                <w:ilvl w:val="0"/>
                                <w:numId w:val="8"/>
                              </w:numPr>
                              <w:rPr>
                                <w:b/>
                                <w:bCs/>
                                <w:color w:val="503D1B" w:themeColor="background2" w:themeShade="40"/>
                                <w:sz w:val="22"/>
                                <w:lang w:val="en-GB"/>
                              </w:rPr>
                            </w:pPr>
                            <w:r>
                              <w:rPr>
                                <w:color w:val="503D1B" w:themeColor="background2" w:themeShade="40"/>
                                <w:sz w:val="22"/>
                                <w:lang w:val="en-GB"/>
                              </w:rPr>
                              <w:t>Topic r</w:t>
                            </w:r>
                            <w:r w:rsidR="00287403">
                              <w:rPr>
                                <w:color w:val="503D1B" w:themeColor="background2" w:themeShade="40"/>
                                <w:sz w:val="22"/>
                                <w:lang w:val="en-GB"/>
                              </w:rPr>
                              <w:t>esearch</w:t>
                            </w:r>
                          </w:p>
                          <w:p w14:paraId="001DCCC1" w14:textId="77777777" w:rsidR="00287403" w:rsidRDefault="00287403" w:rsidP="004679E9">
                            <w:pPr>
                              <w:rPr>
                                <w:b/>
                                <w:bCs/>
                                <w:color w:val="503D1B" w:themeColor="background2" w:themeShade="40"/>
                                <w:sz w:val="22"/>
                                <w:lang w:val="en-GB"/>
                              </w:rPr>
                            </w:pPr>
                          </w:p>
                          <w:p w14:paraId="551347E0" w14:textId="063D7E2A" w:rsidR="00F6396B" w:rsidRDefault="00F6396B" w:rsidP="004679E9">
                            <w:pPr>
                              <w:rPr>
                                <w:b/>
                                <w:bCs/>
                                <w:color w:val="503D1B" w:themeColor="background2" w:themeShade="40"/>
                                <w:sz w:val="22"/>
                                <w:lang w:val="en-GB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503D1B" w:themeColor="background2" w:themeShade="40"/>
                                <w:sz w:val="22"/>
                                <w:lang w:val="en-GB"/>
                              </w:rPr>
                              <w:t>Freelance Writer</w:t>
                            </w:r>
                          </w:p>
                          <w:p w14:paraId="0E4E5337" w14:textId="7E9781C8" w:rsidR="00F6396B" w:rsidRDefault="00F6396B" w:rsidP="004679E9">
                            <w:pPr>
                              <w:rPr>
                                <w:b/>
                                <w:bCs/>
                                <w:color w:val="503D1B" w:themeColor="background2" w:themeShade="40"/>
                                <w:sz w:val="22"/>
                                <w:lang w:val="en-GB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503D1B" w:themeColor="background2" w:themeShade="40"/>
                                <w:sz w:val="22"/>
                                <w:lang w:val="en-GB"/>
                              </w:rPr>
                              <w:t xml:space="preserve">Ambulance + Transfers Ltd. </w:t>
                            </w:r>
                            <w:r w:rsidR="00465424">
                              <w:rPr>
                                <w:b/>
                                <w:bCs/>
                                <w:color w:val="503D1B" w:themeColor="background2" w:themeShade="40"/>
                                <w:sz w:val="22"/>
                                <w:lang w:val="en-GB"/>
                              </w:rPr>
                              <w:t>(Essex)</w:t>
                            </w:r>
                            <w:r>
                              <w:rPr>
                                <w:b/>
                                <w:bCs/>
                                <w:color w:val="503D1B" w:themeColor="background2" w:themeShade="40"/>
                                <w:sz w:val="22"/>
                                <w:lang w:val="en-GB"/>
                              </w:rPr>
                              <w:t>| 2021 - present</w:t>
                            </w:r>
                          </w:p>
                          <w:p w14:paraId="61643680" w14:textId="7034FB30" w:rsidR="00F6396B" w:rsidRDefault="00F6396B" w:rsidP="00F6396B">
                            <w:pPr>
                              <w:pStyle w:val="ListParagraph"/>
                              <w:numPr>
                                <w:ilvl w:val="0"/>
                                <w:numId w:val="7"/>
                              </w:numPr>
                              <w:rPr>
                                <w:color w:val="503D1B" w:themeColor="background2" w:themeShade="40"/>
                                <w:sz w:val="22"/>
                                <w:lang w:val="en-GB"/>
                              </w:rPr>
                            </w:pPr>
                            <w:r w:rsidRPr="00F6396B">
                              <w:rPr>
                                <w:color w:val="503D1B" w:themeColor="background2" w:themeShade="40"/>
                                <w:sz w:val="22"/>
                                <w:lang w:val="en-GB"/>
                              </w:rPr>
                              <w:t>Copy</w:t>
                            </w:r>
                            <w:r w:rsidR="00465424">
                              <w:rPr>
                                <w:color w:val="503D1B" w:themeColor="background2" w:themeShade="40"/>
                                <w:sz w:val="22"/>
                                <w:lang w:val="en-GB"/>
                              </w:rPr>
                              <w:t xml:space="preserve"> </w:t>
                            </w:r>
                            <w:r w:rsidRPr="00F6396B">
                              <w:rPr>
                                <w:color w:val="503D1B" w:themeColor="background2" w:themeShade="40"/>
                                <w:sz w:val="22"/>
                                <w:lang w:val="en-GB"/>
                              </w:rPr>
                              <w:t>editing, bid writing</w:t>
                            </w:r>
                          </w:p>
                          <w:p w14:paraId="1EE89656" w14:textId="77777777" w:rsidR="00465424" w:rsidRPr="003A7634" w:rsidRDefault="00465424" w:rsidP="003A7634">
                            <w:pPr>
                              <w:rPr>
                                <w:color w:val="503D1B" w:themeColor="background2" w:themeShade="40"/>
                                <w:sz w:val="22"/>
                                <w:lang w:val="en-GB"/>
                              </w:rPr>
                            </w:pPr>
                          </w:p>
                          <w:p w14:paraId="2346BA2D" w14:textId="783049A6" w:rsidR="004679E9" w:rsidRPr="004679E9" w:rsidRDefault="004679E9" w:rsidP="004679E9">
                            <w:pPr>
                              <w:rPr>
                                <w:b/>
                                <w:bCs/>
                                <w:color w:val="503D1B" w:themeColor="background2" w:themeShade="40"/>
                                <w:sz w:val="22"/>
                                <w:lang w:val="en-GB"/>
                              </w:rPr>
                            </w:pPr>
                            <w:r w:rsidRPr="004679E9">
                              <w:rPr>
                                <w:b/>
                                <w:bCs/>
                                <w:color w:val="503D1B" w:themeColor="background2" w:themeShade="40"/>
                                <w:sz w:val="22"/>
                                <w:lang w:val="en-GB"/>
                              </w:rPr>
                              <w:t xml:space="preserve">Sub-Editor/Blogger/Account Manager </w:t>
                            </w:r>
                          </w:p>
                          <w:p w14:paraId="71969F56" w14:textId="48BB0832" w:rsidR="004679E9" w:rsidRPr="004679E9" w:rsidRDefault="0014107C" w:rsidP="004679E9">
                            <w:pPr>
                              <w:rPr>
                                <w:b/>
                                <w:bCs/>
                                <w:color w:val="503D1B" w:themeColor="background2" w:themeShade="40"/>
                                <w:sz w:val="22"/>
                                <w:lang w:val="en-GB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503D1B" w:themeColor="background2" w:themeShade="40"/>
                                <w:sz w:val="22"/>
                                <w:lang w:val="en-GB"/>
                              </w:rPr>
                              <w:t>Roberson Wine Ltd.</w:t>
                            </w:r>
                            <w:r w:rsidR="004679E9" w:rsidRPr="004679E9">
                              <w:rPr>
                                <w:b/>
                                <w:bCs/>
                                <w:color w:val="503D1B" w:themeColor="background2" w:themeShade="40"/>
                                <w:sz w:val="22"/>
                                <w:lang w:val="en-GB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503D1B" w:themeColor="background2" w:themeShade="40"/>
                                <w:sz w:val="22"/>
                                <w:lang w:val="en-GB"/>
                              </w:rPr>
                              <w:t>(London)</w:t>
                            </w:r>
                            <w:r w:rsidR="004679E9" w:rsidRPr="004679E9">
                              <w:rPr>
                                <w:b/>
                                <w:bCs/>
                                <w:color w:val="503D1B" w:themeColor="background2" w:themeShade="40"/>
                                <w:sz w:val="22"/>
                                <w:lang w:val="en-GB"/>
                              </w:rPr>
                              <w:t>| 2012 - 2020</w:t>
                            </w:r>
                          </w:p>
                          <w:p w14:paraId="44BBC09F" w14:textId="6B6118BA" w:rsidR="004679E9" w:rsidRPr="004679E9" w:rsidRDefault="004679E9">
                            <w:pPr>
                              <w:rPr>
                                <w:color w:val="503D1B" w:themeColor="background2" w:themeShade="40"/>
                                <w:sz w:val="22"/>
                                <w:lang w:val="en-GB"/>
                              </w:rPr>
                            </w:pPr>
                          </w:p>
                          <w:p w14:paraId="10BBD635" w14:textId="422C550C" w:rsidR="004679E9" w:rsidRPr="00D27FD9" w:rsidRDefault="00E76A73" w:rsidP="004679E9">
                            <w:pPr>
                              <w:numPr>
                                <w:ilvl w:val="0"/>
                                <w:numId w:val="4"/>
                              </w:numPr>
                              <w:rPr>
                                <w:color w:val="503D1B" w:themeColor="background2" w:themeShade="40"/>
                                <w:sz w:val="22"/>
                                <w:lang w:val="en-GB"/>
                              </w:rPr>
                            </w:pPr>
                            <w:r w:rsidRPr="00D27FD9">
                              <w:rPr>
                                <w:color w:val="503D1B" w:themeColor="background2" w:themeShade="40"/>
                                <w:sz w:val="22"/>
                                <w:lang w:val="en-GB"/>
                              </w:rPr>
                              <w:t>Product catalogue</w:t>
                            </w:r>
                            <w:r w:rsidR="004679E9" w:rsidRPr="00D27FD9">
                              <w:rPr>
                                <w:color w:val="503D1B" w:themeColor="background2" w:themeShade="40"/>
                                <w:sz w:val="22"/>
                                <w:lang w:val="en-GB"/>
                              </w:rPr>
                              <w:t xml:space="preserve"> copy-</w:t>
                            </w:r>
                            <w:r w:rsidRPr="00D27FD9">
                              <w:rPr>
                                <w:color w:val="503D1B" w:themeColor="background2" w:themeShade="40"/>
                                <w:sz w:val="22"/>
                                <w:lang w:val="en-GB"/>
                              </w:rPr>
                              <w:t>editing/</w:t>
                            </w:r>
                            <w:r w:rsidR="004679E9" w:rsidRPr="00D27FD9">
                              <w:rPr>
                                <w:color w:val="503D1B" w:themeColor="background2" w:themeShade="40"/>
                                <w:sz w:val="22"/>
                                <w:lang w:val="en-GB"/>
                              </w:rPr>
                              <w:t>writing</w:t>
                            </w:r>
                            <w:r w:rsidRPr="00D27FD9">
                              <w:rPr>
                                <w:color w:val="503D1B" w:themeColor="background2" w:themeShade="40"/>
                                <w:sz w:val="22"/>
                                <w:lang w:val="en-GB"/>
                              </w:rPr>
                              <w:t>/maintenance</w:t>
                            </w:r>
                          </w:p>
                          <w:p w14:paraId="1115631C" w14:textId="77777777" w:rsidR="004679E9" w:rsidRPr="00D27FD9" w:rsidRDefault="004679E9" w:rsidP="004679E9">
                            <w:pPr>
                              <w:numPr>
                                <w:ilvl w:val="0"/>
                                <w:numId w:val="4"/>
                              </w:numPr>
                              <w:rPr>
                                <w:color w:val="503D1B" w:themeColor="background2" w:themeShade="40"/>
                                <w:sz w:val="22"/>
                                <w:lang w:val="en-GB"/>
                              </w:rPr>
                            </w:pPr>
                            <w:r w:rsidRPr="00D27FD9">
                              <w:rPr>
                                <w:color w:val="503D1B" w:themeColor="background2" w:themeShade="40"/>
                                <w:sz w:val="22"/>
                                <w:lang w:val="en-GB"/>
                              </w:rPr>
                              <w:t>Company website content composition/blogging</w:t>
                            </w:r>
                          </w:p>
                          <w:p w14:paraId="7C87D0F5" w14:textId="77777777" w:rsidR="004679E9" w:rsidRPr="00D27FD9" w:rsidRDefault="004679E9" w:rsidP="004679E9">
                            <w:pPr>
                              <w:numPr>
                                <w:ilvl w:val="0"/>
                                <w:numId w:val="4"/>
                              </w:numPr>
                              <w:rPr>
                                <w:color w:val="503D1B" w:themeColor="background2" w:themeShade="40"/>
                                <w:sz w:val="22"/>
                                <w:lang w:val="en-GB"/>
                              </w:rPr>
                            </w:pPr>
                            <w:r w:rsidRPr="00D27FD9">
                              <w:rPr>
                                <w:color w:val="503D1B" w:themeColor="background2" w:themeShade="40"/>
                                <w:sz w:val="22"/>
                                <w:lang w:val="en-GB"/>
                              </w:rPr>
                              <w:t>Tech sheet composition/translation (French, Italian)</w:t>
                            </w:r>
                          </w:p>
                          <w:p w14:paraId="01683228" w14:textId="77777777" w:rsidR="004679E9" w:rsidRPr="00D27FD9" w:rsidRDefault="004679E9" w:rsidP="004679E9">
                            <w:pPr>
                              <w:numPr>
                                <w:ilvl w:val="0"/>
                                <w:numId w:val="4"/>
                              </w:numPr>
                              <w:rPr>
                                <w:color w:val="503D1B" w:themeColor="background2" w:themeShade="40"/>
                                <w:sz w:val="22"/>
                                <w:lang w:val="en-GB"/>
                              </w:rPr>
                            </w:pPr>
                            <w:r w:rsidRPr="00D27FD9">
                              <w:rPr>
                                <w:color w:val="503D1B" w:themeColor="background2" w:themeShade="40"/>
                                <w:sz w:val="22"/>
                                <w:lang w:val="en-GB"/>
                              </w:rPr>
                              <w:t>Company social media contributions</w:t>
                            </w:r>
                          </w:p>
                          <w:p w14:paraId="1558D26B" w14:textId="77777777" w:rsidR="004679E9" w:rsidRPr="00D27FD9" w:rsidRDefault="004679E9" w:rsidP="004679E9">
                            <w:pPr>
                              <w:numPr>
                                <w:ilvl w:val="0"/>
                                <w:numId w:val="4"/>
                              </w:numPr>
                              <w:rPr>
                                <w:color w:val="503D1B" w:themeColor="background2" w:themeShade="40"/>
                                <w:sz w:val="22"/>
                                <w:lang w:val="en-GB"/>
                              </w:rPr>
                            </w:pPr>
                            <w:r w:rsidRPr="00D27FD9">
                              <w:rPr>
                                <w:color w:val="503D1B" w:themeColor="background2" w:themeShade="40"/>
                                <w:sz w:val="22"/>
                                <w:lang w:val="en-GB"/>
                              </w:rPr>
                              <w:t>Commercial offers composition</w:t>
                            </w:r>
                          </w:p>
                          <w:p w14:paraId="0B8D1AF5" w14:textId="77777777" w:rsidR="004679E9" w:rsidRPr="00D27FD9" w:rsidRDefault="004679E9" w:rsidP="004679E9">
                            <w:pPr>
                              <w:numPr>
                                <w:ilvl w:val="0"/>
                                <w:numId w:val="4"/>
                              </w:numPr>
                              <w:rPr>
                                <w:color w:val="503D1B" w:themeColor="background2" w:themeShade="40"/>
                                <w:sz w:val="22"/>
                                <w:lang w:val="en-GB"/>
                              </w:rPr>
                            </w:pPr>
                            <w:r w:rsidRPr="00D27FD9">
                              <w:rPr>
                                <w:color w:val="503D1B" w:themeColor="background2" w:themeShade="40"/>
                                <w:sz w:val="22"/>
                                <w:lang w:val="en-GB"/>
                              </w:rPr>
                              <w:t>Group account management &amp; contractual agreements</w:t>
                            </w:r>
                          </w:p>
                          <w:p w14:paraId="3F4FDDF1" w14:textId="77777777" w:rsidR="004679E9" w:rsidRPr="00D27FD9" w:rsidRDefault="004679E9" w:rsidP="004679E9">
                            <w:pPr>
                              <w:numPr>
                                <w:ilvl w:val="0"/>
                                <w:numId w:val="4"/>
                              </w:numPr>
                              <w:rPr>
                                <w:color w:val="503D1B" w:themeColor="background2" w:themeShade="40"/>
                                <w:sz w:val="22"/>
                                <w:lang w:val="en-GB"/>
                              </w:rPr>
                            </w:pPr>
                            <w:r w:rsidRPr="00D27FD9">
                              <w:rPr>
                                <w:color w:val="503D1B" w:themeColor="background2" w:themeShade="40"/>
                                <w:sz w:val="22"/>
                                <w:lang w:val="en-GB"/>
                              </w:rPr>
                              <w:t>New business prospecting/conversion</w:t>
                            </w:r>
                          </w:p>
                          <w:p w14:paraId="06FE833F" w14:textId="0055753B" w:rsidR="004679E9" w:rsidRPr="004679E9" w:rsidRDefault="004679E9">
                            <w:pPr>
                              <w:rPr>
                                <w:color w:val="503D1B" w:themeColor="background2" w:themeShade="40"/>
                                <w:sz w:val="22"/>
                                <w:lang w:val="en-GB"/>
                              </w:rPr>
                            </w:pPr>
                          </w:p>
                          <w:p w14:paraId="096503D7" w14:textId="77777777" w:rsidR="004679E9" w:rsidRPr="004679E9" w:rsidRDefault="004679E9" w:rsidP="004679E9">
                            <w:pPr>
                              <w:rPr>
                                <w:b/>
                                <w:bCs/>
                                <w:color w:val="503D1B" w:themeColor="background2" w:themeShade="40"/>
                                <w:sz w:val="22"/>
                                <w:lang w:val="en-GB"/>
                              </w:rPr>
                            </w:pPr>
                            <w:r w:rsidRPr="004679E9">
                              <w:rPr>
                                <w:b/>
                                <w:bCs/>
                                <w:color w:val="503D1B" w:themeColor="background2" w:themeShade="40"/>
                                <w:sz w:val="22"/>
                                <w:lang w:val="en-GB"/>
                              </w:rPr>
                              <w:t>New Business Executive</w:t>
                            </w:r>
                          </w:p>
                          <w:p w14:paraId="0350F2C6" w14:textId="428C0F05" w:rsidR="004679E9" w:rsidRPr="004679E9" w:rsidRDefault="004679E9" w:rsidP="004679E9">
                            <w:pPr>
                              <w:rPr>
                                <w:b/>
                                <w:bCs/>
                                <w:color w:val="503D1B" w:themeColor="background2" w:themeShade="40"/>
                                <w:sz w:val="22"/>
                                <w:lang w:val="en-GB"/>
                              </w:rPr>
                            </w:pPr>
                            <w:proofErr w:type="spellStart"/>
                            <w:r w:rsidRPr="004679E9">
                              <w:rPr>
                                <w:b/>
                                <w:bCs/>
                                <w:color w:val="503D1B" w:themeColor="background2" w:themeShade="40"/>
                                <w:sz w:val="22"/>
                                <w:lang w:val="en-GB"/>
                              </w:rPr>
                              <w:t>Amathus</w:t>
                            </w:r>
                            <w:proofErr w:type="spellEnd"/>
                            <w:r w:rsidRPr="004679E9">
                              <w:rPr>
                                <w:b/>
                                <w:bCs/>
                                <w:color w:val="503D1B" w:themeColor="background2" w:themeShade="40"/>
                                <w:sz w:val="22"/>
                                <w:lang w:val="en-GB"/>
                              </w:rPr>
                              <w:t xml:space="preserve"> Drinks</w:t>
                            </w:r>
                            <w:r w:rsidR="0014107C">
                              <w:rPr>
                                <w:b/>
                                <w:bCs/>
                                <w:color w:val="503D1B" w:themeColor="background2" w:themeShade="40"/>
                                <w:sz w:val="22"/>
                                <w:lang w:val="en-GB"/>
                              </w:rPr>
                              <w:t xml:space="preserve"> (London)</w:t>
                            </w:r>
                            <w:r w:rsidRPr="004679E9">
                              <w:rPr>
                                <w:b/>
                                <w:bCs/>
                                <w:color w:val="503D1B" w:themeColor="background2" w:themeShade="40"/>
                                <w:sz w:val="22"/>
                                <w:lang w:val="en-GB"/>
                              </w:rPr>
                              <w:t xml:space="preserve"> | 2010 - 2012</w:t>
                            </w:r>
                          </w:p>
                          <w:p w14:paraId="697EFC9F" w14:textId="15AE9C20" w:rsidR="004679E9" w:rsidRPr="004679E9" w:rsidRDefault="004679E9">
                            <w:pPr>
                              <w:rPr>
                                <w:color w:val="503D1B" w:themeColor="background2" w:themeShade="40"/>
                                <w:sz w:val="22"/>
                                <w:lang w:val="en-GB"/>
                              </w:rPr>
                            </w:pPr>
                          </w:p>
                          <w:p w14:paraId="76948DED" w14:textId="77777777" w:rsidR="004679E9" w:rsidRPr="00D27FD9" w:rsidRDefault="004679E9" w:rsidP="004679E9">
                            <w:pPr>
                              <w:numPr>
                                <w:ilvl w:val="0"/>
                                <w:numId w:val="5"/>
                              </w:numPr>
                              <w:rPr>
                                <w:color w:val="503D1B" w:themeColor="background2" w:themeShade="40"/>
                                <w:sz w:val="22"/>
                                <w:lang w:val="en-GB"/>
                              </w:rPr>
                            </w:pPr>
                            <w:r w:rsidRPr="00D27FD9">
                              <w:rPr>
                                <w:color w:val="503D1B" w:themeColor="background2" w:themeShade="40"/>
                                <w:sz w:val="22"/>
                                <w:lang w:val="en-GB"/>
                              </w:rPr>
                              <w:t>New/current business development</w:t>
                            </w:r>
                          </w:p>
                          <w:p w14:paraId="3C15BD9A" w14:textId="77777777" w:rsidR="004679E9" w:rsidRPr="00D27FD9" w:rsidRDefault="004679E9" w:rsidP="004679E9">
                            <w:pPr>
                              <w:numPr>
                                <w:ilvl w:val="0"/>
                                <w:numId w:val="5"/>
                              </w:numPr>
                              <w:rPr>
                                <w:color w:val="503D1B" w:themeColor="background2" w:themeShade="40"/>
                                <w:sz w:val="22"/>
                                <w:lang w:val="en-GB"/>
                              </w:rPr>
                            </w:pPr>
                            <w:r w:rsidRPr="00D27FD9">
                              <w:rPr>
                                <w:color w:val="503D1B" w:themeColor="background2" w:themeShade="40"/>
                                <w:sz w:val="22"/>
                                <w:lang w:val="en-GB"/>
                              </w:rPr>
                              <w:t>Sales forecasting</w:t>
                            </w:r>
                          </w:p>
                          <w:p w14:paraId="29179B22" w14:textId="77777777" w:rsidR="004679E9" w:rsidRPr="00D27FD9" w:rsidRDefault="004679E9" w:rsidP="004679E9">
                            <w:pPr>
                              <w:numPr>
                                <w:ilvl w:val="0"/>
                                <w:numId w:val="5"/>
                              </w:numPr>
                              <w:rPr>
                                <w:color w:val="503D1B" w:themeColor="background2" w:themeShade="40"/>
                                <w:sz w:val="22"/>
                                <w:lang w:val="en-GB"/>
                              </w:rPr>
                            </w:pPr>
                            <w:r w:rsidRPr="00D27FD9">
                              <w:rPr>
                                <w:color w:val="503D1B" w:themeColor="background2" w:themeShade="40"/>
                                <w:sz w:val="22"/>
                                <w:lang w:val="en-GB"/>
                              </w:rPr>
                              <w:t>Credit rating/financial analysis</w:t>
                            </w:r>
                          </w:p>
                          <w:p w14:paraId="09A72732" w14:textId="77777777" w:rsidR="004679E9" w:rsidRPr="00D27FD9" w:rsidRDefault="004679E9" w:rsidP="004679E9">
                            <w:pPr>
                              <w:numPr>
                                <w:ilvl w:val="0"/>
                                <w:numId w:val="5"/>
                              </w:numPr>
                              <w:rPr>
                                <w:color w:val="503D1B" w:themeColor="background2" w:themeShade="40"/>
                                <w:sz w:val="22"/>
                                <w:lang w:val="en-GB"/>
                              </w:rPr>
                            </w:pPr>
                            <w:r w:rsidRPr="00D27FD9">
                              <w:rPr>
                                <w:color w:val="503D1B" w:themeColor="background2" w:themeShade="40"/>
                                <w:sz w:val="22"/>
                                <w:lang w:val="en-GB"/>
                              </w:rPr>
                              <w:t>Contractual agreements</w:t>
                            </w:r>
                          </w:p>
                          <w:p w14:paraId="6C975359" w14:textId="77777777" w:rsidR="004679E9" w:rsidRPr="00D27FD9" w:rsidRDefault="004679E9" w:rsidP="004679E9">
                            <w:pPr>
                              <w:numPr>
                                <w:ilvl w:val="0"/>
                                <w:numId w:val="5"/>
                              </w:numPr>
                              <w:rPr>
                                <w:color w:val="503D1B" w:themeColor="background2" w:themeShade="40"/>
                                <w:sz w:val="22"/>
                                <w:lang w:val="en-GB"/>
                              </w:rPr>
                            </w:pPr>
                            <w:r w:rsidRPr="00D27FD9">
                              <w:rPr>
                                <w:color w:val="503D1B" w:themeColor="background2" w:themeShade="40"/>
                                <w:sz w:val="22"/>
                                <w:lang w:val="en-GB"/>
                              </w:rPr>
                              <w:t>Database management</w:t>
                            </w:r>
                          </w:p>
                          <w:p w14:paraId="0465614A" w14:textId="77777777" w:rsidR="004679E9" w:rsidRPr="00D27FD9" w:rsidRDefault="004679E9" w:rsidP="004679E9">
                            <w:pPr>
                              <w:numPr>
                                <w:ilvl w:val="0"/>
                                <w:numId w:val="5"/>
                              </w:numPr>
                              <w:rPr>
                                <w:color w:val="503D1B" w:themeColor="background2" w:themeShade="40"/>
                                <w:sz w:val="22"/>
                                <w:lang w:val="en-GB"/>
                              </w:rPr>
                            </w:pPr>
                            <w:r w:rsidRPr="00D27FD9">
                              <w:rPr>
                                <w:color w:val="503D1B" w:themeColor="background2" w:themeShade="40"/>
                                <w:sz w:val="22"/>
                                <w:lang w:val="en-GB"/>
                              </w:rPr>
                              <w:t>Sales incentive implementation</w:t>
                            </w:r>
                          </w:p>
                          <w:p w14:paraId="40521359" w14:textId="77777777" w:rsidR="004679E9" w:rsidRPr="00D27FD9" w:rsidRDefault="004679E9" w:rsidP="004679E9">
                            <w:pPr>
                              <w:numPr>
                                <w:ilvl w:val="0"/>
                                <w:numId w:val="5"/>
                              </w:numPr>
                              <w:rPr>
                                <w:color w:val="503D1B" w:themeColor="background2" w:themeShade="40"/>
                                <w:sz w:val="22"/>
                                <w:lang w:val="en-GB"/>
                              </w:rPr>
                            </w:pPr>
                            <w:r w:rsidRPr="00D27FD9">
                              <w:rPr>
                                <w:color w:val="503D1B" w:themeColor="background2" w:themeShade="40"/>
                                <w:sz w:val="22"/>
                                <w:lang w:val="en-GB"/>
                              </w:rPr>
                              <w:t>Trade fair participation</w:t>
                            </w:r>
                          </w:p>
                          <w:p w14:paraId="27BD1167" w14:textId="77777777" w:rsidR="004679E9" w:rsidRPr="00D27FD9" w:rsidRDefault="004679E9" w:rsidP="004679E9">
                            <w:pPr>
                              <w:numPr>
                                <w:ilvl w:val="0"/>
                                <w:numId w:val="5"/>
                              </w:numPr>
                              <w:rPr>
                                <w:color w:val="503D1B" w:themeColor="background2" w:themeShade="40"/>
                                <w:sz w:val="22"/>
                                <w:lang w:val="en-GB"/>
                              </w:rPr>
                            </w:pPr>
                            <w:r w:rsidRPr="00D27FD9">
                              <w:rPr>
                                <w:color w:val="503D1B" w:themeColor="background2" w:themeShade="40"/>
                                <w:sz w:val="22"/>
                                <w:lang w:val="en-GB"/>
                              </w:rPr>
                              <w:t>Masterclass presentations</w:t>
                            </w:r>
                          </w:p>
                          <w:p w14:paraId="66A82674" w14:textId="77777777" w:rsidR="004679E9" w:rsidRPr="004679E9" w:rsidRDefault="004679E9">
                            <w:pPr>
                              <w:rPr>
                                <w:lang w:val="en-GB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AFD058" id="_x0000_s1029" type="#_x0000_t202" style="position:absolute;margin-left:232.2pt;margin-top:4.05pt;width:272.4pt;height:562.8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" stroked="f">
                <v:textbox>
                  <w:txbxContent>
                    <w:p w14:paraId="57B1AD67" w14:textId="070575B9" w:rsidR="00287403" w:rsidRDefault="00287403" w:rsidP="004679E9">
                      <w:pPr>
                        <w:rPr>
                          <w:b/>
                          <w:bCs/>
                          <w:color w:val="503D1B" w:themeColor="background2" w:themeShade="40"/>
                          <w:sz w:val="22"/>
                          <w:lang w:val="en-GB"/>
                        </w:rPr>
                      </w:pPr>
                      <w:r>
                        <w:rPr>
                          <w:b/>
                          <w:bCs/>
                          <w:color w:val="503D1B" w:themeColor="background2" w:themeShade="40"/>
                          <w:sz w:val="22"/>
                          <w:lang w:val="en-GB"/>
                        </w:rPr>
                        <w:t>Freelance English Editor/Copy Writer</w:t>
                      </w:r>
                    </w:p>
                    <w:p w14:paraId="2895ADD8" w14:textId="50307DBB" w:rsidR="00287403" w:rsidRDefault="00287403" w:rsidP="004679E9">
                      <w:pPr>
                        <w:rPr>
                          <w:b/>
                          <w:bCs/>
                          <w:color w:val="503D1B" w:themeColor="background2" w:themeShade="40"/>
                          <w:sz w:val="22"/>
                          <w:lang w:val="en-GB"/>
                        </w:rPr>
                      </w:pPr>
                      <w:proofErr w:type="spellStart"/>
                      <w:r>
                        <w:rPr>
                          <w:b/>
                          <w:bCs/>
                          <w:color w:val="503D1B" w:themeColor="background2" w:themeShade="40"/>
                          <w:sz w:val="22"/>
                          <w:lang w:val="en-GB"/>
                        </w:rPr>
                        <w:t>Startup</w:t>
                      </w:r>
                      <w:proofErr w:type="spellEnd"/>
                      <w:r>
                        <w:rPr>
                          <w:b/>
                          <w:bCs/>
                          <w:color w:val="503D1B" w:themeColor="background2" w:themeShade="40"/>
                          <w:sz w:val="22"/>
                          <w:lang w:val="en-GB"/>
                        </w:rPr>
                        <w:t xml:space="preserve"> De</w:t>
                      </w:r>
                      <w:r w:rsidR="00B50563">
                        <w:rPr>
                          <w:b/>
                          <w:bCs/>
                          <w:color w:val="503D1B" w:themeColor="background2" w:themeShade="40"/>
                          <w:sz w:val="22"/>
                          <w:lang w:val="en-GB"/>
                        </w:rPr>
                        <w:t>velopment</w:t>
                      </w:r>
                      <w:r>
                        <w:rPr>
                          <w:b/>
                          <w:bCs/>
                          <w:color w:val="503D1B" w:themeColor="background2" w:themeShade="40"/>
                          <w:sz w:val="22"/>
                          <w:lang w:val="en-GB"/>
                        </w:rPr>
                        <w:t xml:space="preserve"> House (Warsaw, Poland) | 2021-present</w:t>
                      </w:r>
                    </w:p>
                    <w:p w14:paraId="6EC872D3" w14:textId="3F497623" w:rsidR="00287403" w:rsidRPr="00287403" w:rsidRDefault="00287403" w:rsidP="00287403">
                      <w:pPr>
                        <w:pStyle w:val="ListParagraph"/>
                        <w:numPr>
                          <w:ilvl w:val="0"/>
                          <w:numId w:val="8"/>
                        </w:numPr>
                        <w:rPr>
                          <w:b/>
                          <w:bCs/>
                          <w:color w:val="503D1B" w:themeColor="background2" w:themeShade="40"/>
                          <w:sz w:val="22"/>
                          <w:lang w:val="en-GB"/>
                        </w:rPr>
                      </w:pPr>
                      <w:r>
                        <w:rPr>
                          <w:color w:val="503D1B" w:themeColor="background2" w:themeShade="40"/>
                          <w:sz w:val="22"/>
                          <w:lang w:val="en-GB"/>
                        </w:rPr>
                        <w:t>Copy editor/copywriter for English language website content / blogs</w:t>
                      </w:r>
                    </w:p>
                    <w:p w14:paraId="0045F31D" w14:textId="5DF7C25D" w:rsidR="00287403" w:rsidRPr="00287403" w:rsidRDefault="003A7634" w:rsidP="00287403">
                      <w:pPr>
                        <w:pStyle w:val="ListParagraph"/>
                        <w:numPr>
                          <w:ilvl w:val="0"/>
                          <w:numId w:val="8"/>
                        </w:numPr>
                        <w:rPr>
                          <w:b/>
                          <w:bCs/>
                          <w:color w:val="503D1B" w:themeColor="background2" w:themeShade="40"/>
                          <w:sz w:val="22"/>
                          <w:lang w:val="en-GB"/>
                        </w:rPr>
                      </w:pPr>
                      <w:r>
                        <w:rPr>
                          <w:color w:val="503D1B" w:themeColor="background2" w:themeShade="40"/>
                          <w:sz w:val="22"/>
                          <w:lang w:val="en-GB"/>
                        </w:rPr>
                        <w:t xml:space="preserve">Keyword research / </w:t>
                      </w:r>
                      <w:r w:rsidR="00287403">
                        <w:rPr>
                          <w:color w:val="503D1B" w:themeColor="background2" w:themeShade="40"/>
                          <w:sz w:val="22"/>
                          <w:lang w:val="en-GB"/>
                        </w:rPr>
                        <w:t>SEO optimisation</w:t>
                      </w:r>
                    </w:p>
                    <w:p w14:paraId="29C1E233" w14:textId="11E3C53E" w:rsidR="00287403" w:rsidRPr="00287403" w:rsidRDefault="00AA76A9" w:rsidP="00287403">
                      <w:pPr>
                        <w:pStyle w:val="ListParagraph"/>
                        <w:numPr>
                          <w:ilvl w:val="0"/>
                          <w:numId w:val="8"/>
                        </w:numPr>
                        <w:rPr>
                          <w:b/>
                          <w:bCs/>
                          <w:color w:val="503D1B" w:themeColor="background2" w:themeShade="40"/>
                          <w:sz w:val="22"/>
                          <w:lang w:val="en-GB"/>
                        </w:rPr>
                      </w:pPr>
                      <w:r>
                        <w:rPr>
                          <w:color w:val="503D1B" w:themeColor="background2" w:themeShade="40"/>
                          <w:sz w:val="22"/>
                          <w:lang w:val="en-GB"/>
                        </w:rPr>
                        <w:t>Topic r</w:t>
                      </w:r>
                      <w:r w:rsidR="00287403">
                        <w:rPr>
                          <w:color w:val="503D1B" w:themeColor="background2" w:themeShade="40"/>
                          <w:sz w:val="22"/>
                          <w:lang w:val="en-GB"/>
                        </w:rPr>
                        <w:t>esearch</w:t>
                      </w:r>
                    </w:p>
                    <w:p w14:paraId="001DCCC1" w14:textId="77777777" w:rsidR="00287403" w:rsidRDefault="00287403" w:rsidP="004679E9">
                      <w:pPr>
                        <w:rPr>
                          <w:b/>
                          <w:bCs/>
                          <w:color w:val="503D1B" w:themeColor="background2" w:themeShade="40"/>
                          <w:sz w:val="22"/>
                          <w:lang w:val="en-GB"/>
                        </w:rPr>
                      </w:pPr>
                    </w:p>
                    <w:p w14:paraId="551347E0" w14:textId="063D7E2A" w:rsidR="00F6396B" w:rsidRDefault="00F6396B" w:rsidP="004679E9">
                      <w:pPr>
                        <w:rPr>
                          <w:b/>
                          <w:bCs/>
                          <w:color w:val="503D1B" w:themeColor="background2" w:themeShade="40"/>
                          <w:sz w:val="22"/>
                          <w:lang w:val="en-GB"/>
                        </w:rPr>
                      </w:pPr>
                      <w:r>
                        <w:rPr>
                          <w:b/>
                          <w:bCs/>
                          <w:color w:val="503D1B" w:themeColor="background2" w:themeShade="40"/>
                          <w:sz w:val="22"/>
                          <w:lang w:val="en-GB"/>
                        </w:rPr>
                        <w:t>Freelance Writer</w:t>
                      </w:r>
                    </w:p>
                    <w:p w14:paraId="0E4E5337" w14:textId="7E9781C8" w:rsidR="00F6396B" w:rsidRDefault="00F6396B" w:rsidP="004679E9">
                      <w:pPr>
                        <w:rPr>
                          <w:b/>
                          <w:bCs/>
                          <w:color w:val="503D1B" w:themeColor="background2" w:themeShade="40"/>
                          <w:sz w:val="22"/>
                          <w:lang w:val="en-GB"/>
                        </w:rPr>
                      </w:pPr>
                      <w:r>
                        <w:rPr>
                          <w:b/>
                          <w:bCs/>
                          <w:color w:val="503D1B" w:themeColor="background2" w:themeShade="40"/>
                          <w:sz w:val="22"/>
                          <w:lang w:val="en-GB"/>
                        </w:rPr>
                        <w:t xml:space="preserve">Ambulance + Transfers Ltd. </w:t>
                      </w:r>
                      <w:r w:rsidR="00465424">
                        <w:rPr>
                          <w:b/>
                          <w:bCs/>
                          <w:color w:val="503D1B" w:themeColor="background2" w:themeShade="40"/>
                          <w:sz w:val="22"/>
                          <w:lang w:val="en-GB"/>
                        </w:rPr>
                        <w:t>(Essex)</w:t>
                      </w:r>
                      <w:r>
                        <w:rPr>
                          <w:b/>
                          <w:bCs/>
                          <w:color w:val="503D1B" w:themeColor="background2" w:themeShade="40"/>
                          <w:sz w:val="22"/>
                          <w:lang w:val="en-GB"/>
                        </w:rPr>
                        <w:t>| 2021 - present</w:t>
                      </w:r>
                    </w:p>
                    <w:p w14:paraId="61643680" w14:textId="7034FB30" w:rsidR="00F6396B" w:rsidRDefault="00F6396B" w:rsidP="00F6396B">
                      <w:pPr>
                        <w:pStyle w:val="ListParagraph"/>
                        <w:numPr>
                          <w:ilvl w:val="0"/>
                          <w:numId w:val="7"/>
                        </w:numPr>
                        <w:rPr>
                          <w:color w:val="503D1B" w:themeColor="background2" w:themeShade="40"/>
                          <w:sz w:val="22"/>
                          <w:lang w:val="en-GB"/>
                        </w:rPr>
                      </w:pPr>
                      <w:r w:rsidRPr="00F6396B">
                        <w:rPr>
                          <w:color w:val="503D1B" w:themeColor="background2" w:themeShade="40"/>
                          <w:sz w:val="22"/>
                          <w:lang w:val="en-GB"/>
                        </w:rPr>
                        <w:t>Copy</w:t>
                      </w:r>
                      <w:r w:rsidR="00465424">
                        <w:rPr>
                          <w:color w:val="503D1B" w:themeColor="background2" w:themeShade="40"/>
                          <w:sz w:val="22"/>
                          <w:lang w:val="en-GB"/>
                        </w:rPr>
                        <w:t xml:space="preserve"> </w:t>
                      </w:r>
                      <w:r w:rsidRPr="00F6396B">
                        <w:rPr>
                          <w:color w:val="503D1B" w:themeColor="background2" w:themeShade="40"/>
                          <w:sz w:val="22"/>
                          <w:lang w:val="en-GB"/>
                        </w:rPr>
                        <w:t>editing, bid writing</w:t>
                      </w:r>
                    </w:p>
                    <w:p w14:paraId="1EE89656" w14:textId="77777777" w:rsidR="00465424" w:rsidRPr="003A7634" w:rsidRDefault="00465424" w:rsidP="003A7634">
                      <w:pPr>
                        <w:rPr>
                          <w:color w:val="503D1B" w:themeColor="background2" w:themeShade="40"/>
                          <w:sz w:val="22"/>
                          <w:lang w:val="en-GB"/>
                        </w:rPr>
                      </w:pPr>
                    </w:p>
                    <w:p w14:paraId="2346BA2D" w14:textId="783049A6" w:rsidR="004679E9" w:rsidRPr="004679E9" w:rsidRDefault="004679E9" w:rsidP="004679E9">
                      <w:pPr>
                        <w:rPr>
                          <w:b/>
                          <w:bCs/>
                          <w:color w:val="503D1B" w:themeColor="background2" w:themeShade="40"/>
                          <w:sz w:val="22"/>
                          <w:lang w:val="en-GB"/>
                        </w:rPr>
                      </w:pPr>
                      <w:r w:rsidRPr="004679E9">
                        <w:rPr>
                          <w:b/>
                          <w:bCs/>
                          <w:color w:val="503D1B" w:themeColor="background2" w:themeShade="40"/>
                          <w:sz w:val="22"/>
                          <w:lang w:val="en-GB"/>
                        </w:rPr>
                        <w:t xml:space="preserve">Sub-Editor/Blogger/Account Manager </w:t>
                      </w:r>
                    </w:p>
                    <w:p w14:paraId="71969F56" w14:textId="48BB0832" w:rsidR="004679E9" w:rsidRPr="004679E9" w:rsidRDefault="0014107C" w:rsidP="004679E9">
                      <w:pPr>
                        <w:rPr>
                          <w:b/>
                          <w:bCs/>
                          <w:color w:val="503D1B" w:themeColor="background2" w:themeShade="40"/>
                          <w:sz w:val="22"/>
                          <w:lang w:val="en-GB"/>
                        </w:rPr>
                      </w:pPr>
                      <w:r>
                        <w:rPr>
                          <w:b/>
                          <w:bCs/>
                          <w:color w:val="503D1B" w:themeColor="background2" w:themeShade="40"/>
                          <w:sz w:val="22"/>
                          <w:lang w:val="en-GB"/>
                        </w:rPr>
                        <w:t>Roberson Wine Ltd.</w:t>
                      </w:r>
                      <w:r w:rsidR="004679E9" w:rsidRPr="004679E9">
                        <w:rPr>
                          <w:b/>
                          <w:bCs/>
                          <w:color w:val="503D1B" w:themeColor="background2" w:themeShade="40"/>
                          <w:sz w:val="22"/>
                          <w:lang w:val="en-GB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503D1B" w:themeColor="background2" w:themeShade="40"/>
                          <w:sz w:val="22"/>
                          <w:lang w:val="en-GB"/>
                        </w:rPr>
                        <w:t>(London)</w:t>
                      </w:r>
                      <w:r w:rsidR="004679E9" w:rsidRPr="004679E9">
                        <w:rPr>
                          <w:b/>
                          <w:bCs/>
                          <w:color w:val="503D1B" w:themeColor="background2" w:themeShade="40"/>
                          <w:sz w:val="22"/>
                          <w:lang w:val="en-GB"/>
                        </w:rPr>
                        <w:t>| 2012 - 2020</w:t>
                      </w:r>
                    </w:p>
                    <w:p w14:paraId="44BBC09F" w14:textId="6B6118BA" w:rsidR="004679E9" w:rsidRPr="004679E9" w:rsidRDefault="004679E9">
                      <w:pPr>
                        <w:rPr>
                          <w:color w:val="503D1B" w:themeColor="background2" w:themeShade="40"/>
                          <w:sz w:val="22"/>
                          <w:lang w:val="en-GB"/>
                        </w:rPr>
                      </w:pPr>
                    </w:p>
                    <w:p w14:paraId="10BBD635" w14:textId="422C550C" w:rsidR="004679E9" w:rsidRPr="00D27FD9" w:rsidRDefault="00E76A73" w:rsidP="004679E9">
                      <w:pPr>
                        <w:numPr>
                          <w:ilvl w:val="0"/>
                          <w:numId w:val="4"/>
                        </w:numPr>
                        <w:rPr>
                          <w:color w:val="503D1B" w:themeColor="background2" w:themeShade="40"/>
                          <w:sz w:val="22"/>
                          <w:lang w:val="en-GB"/>
                        </w:rPr>
                      </w:pPr>
                      <w:r w:rsidRPr="00D27FD9">
                        <w:rPr>
                          <w:color w:val="503D1B" w:themeColor="background2" w:themeShade="40"/>
                          <w:sz w:val="22"/>
                          <w:lang w:val="en-GB"/>
                        </w:rPr>
                        <w:t>Product catalogue</w:t>
                      </w:r>
                      <w:r w:rsidR="004679E9" w:rsidRPr="00D27FD9">
                        <w:rPr>
                          <w:color w:val="503D1B" w:themeColor="background2" w:themeShade="40"/>
                          <w:sz w:val="22"/>
                          <w:lang w:val="en-GB"/>
                        </w:rPr>
                        <w:t xml:space="preserve"> copy-</w:t>
                      </w:r>
                      <w:r w:rsidRPr="00D27FD9">
                        <w:rPr>
                          <w:color w:val="503D1B" w:themeColor="background2" w:themeShade="40"/>
                          <w:sz w:val="22"/>
                          <w:lang w:val="en-GB"/>
                        </w:rPr>
                        <w:t>editing/</w:t>
                      </w:r>
                      <w:r w:rsidR="004679E9" w:rsidRPr="00D27FD9">
                        <w:rPr>
                          <w:color w:val="503D1B" w:themeColor="background2" w:themeShade="40"/>
                          <w:sz w:val="22"/>
                          <w:lang w:val="en-GB"/>
                        </w:rPr>
                        <w:t>writing</w:t>
                      </w:r>
                      <w:r w:rsidRPr="00D27FD9">
                        <w:rPr>
                          <w:color w:val="503D1B" w:themeColor="background2" w:themeShade="40"/>
                          <w:sz w:val="22"/>
                          <w:lang w:val="en-GB"/>
                        </w:rPr>
                        <w:t>/maintenance</w:t>
                      </w:r>
                    </w:p>
                    <w:p w14:paraId="1115631C" w14:textId="77777777" w:rsidR="004679E9" w:rsidRPr="00D27FD9" w:rsidRDefault="004679E9" w:rsidP="004679E9">
                      <w:pPr>
                        <w:numPr>
                          <w:ilvl w:val="0"/>
                          <w:numId w:val="4"/>
                        </w:numPr>
                        <w:rPr>
                          <w:color w:val="503D1B" w:themeColor="background2" w:themeShade="40"/>
                          <w:sz w:val="22"/>
                          <w:lang w:val="en-GB"/>
                        </w:rPr>
                      </w:pPr>
                      <w:r w:rsidRPr="00D27FD9">
                        <w:rPr>
                          <w:color w:val="503D1B" w:themeColor="background2" w:themeShade="40"/>
                          <w:sz w:val="22"/>
                          <w:lang w:val="en-GB"/>
                        </w:rPr>
                        <w:t>Company website content composition/blogging</w:t>
                      </w:r>
                    </w:p>
                    <w:p w14:paraId="7C87D0F5" w14:textId="77777777" w:rsidR="004679E9" w:rsidRPr="00D27FD9" w:rsidRDefault="004679E9" w:rsidP="004679E9">
                      <w:pPr>
                        <w:numPr>
                          <w:ilvl w:val="0"/>
                          <w:numId w:val="4"/>
                        </w:numPr>
                        <w:rPr>
                          <w:color w:val="503D1B" w:themeColor="background2" w:themeShade="40"/>
                          <w:sz w:val="22"/>
                          <w:lang w:val="en-GB"/>
                        </w:rPr>
                      </w:pPr>
                      <w:r w:rsidRPr="00D27FD9">
                        <w:rPr>
                          <w:color w:val="503D1B" w:themeColor="background2" w:themeShade="40"/>
                          <w:sz w:val="22"/>
                          <w:lang w:val="en-GB"/>
                        </w:rPr>
                        <w:t>Tech sheet composition/translation (French, Italian)</w:t>
                      </w:r>
                    </w:p>
                    <w:p w14:paraId="01683228" w14:textId="77777777" w:rsidR="004679E9" w:rsidRPr="00D27FD9" w:rsidRDefault="004679E9" w:rsidP="004679E9">
                      <w:pPr>
                        <w:numPr>
                          <w:ilvl w:val="0"/>
                          <w:numId w:val="4"/>
                        </w:numPr>
                        <w:rPr>
                          <w:color w:val="503D1B" w:themeColor="background2" w:themeShade="40"/>
                          <w:sz w:val="22"/>
                          <w:lang w:val="en-GB"/>
                        </w:rPr>
                      </w:pPr>
                      <w:r w:rsidRPr="00D27FD9">
                        <w:rPr>
                          <w:color w:val="503D1B" w:themeColor="background2" w:themeShade="40"/>
                          <w:sz w:val="22"/>
                          <w:lang w:val="en-GB"/>
                        </w:rPr>
                        <w:t>Company social media contributions</w:t>
                      </w:r>
                    </w:p>
                    <w:p w14:paraId="1558D26B" w14:textId="77777777" w:rsidR="004679E9" w:rsidRPr="00D27FD9" w:rsidRDefault="004679E9" w:rsidP="004679E9">
                      <w:pPr>
                        <w:numPr>
                          <w:ilvl w:val="0"/>
                          <w:numId w:val="4"/>
                        </w:numPr>
                        <w:rPr>
                          <w:color w:val="503D1B" w:themeColor="background2" w:themeShade="40"/>
                          <w:sz w:val="22"/>
                          <w:lang w:val="en-GB"/>
                        </w:rPr>
                      </w:pPr>
                      <w:r w:rsidRPr="00D27FD9">
                        <w:rPr>
                          <w:color w:val="503D1B" w:themeColor="background2" w:themeShade="40"/>
                          <w:sz w:val="22"/>
                          <w:lang w:val="en-GB"/>
                        </w:rPr>
                        <w:t>Commercial offers composition</w:t>
                      </w:r>
                    </w:p>
                    <w:p w14:paraId="0B8D1AF5" w14:textId="77777777" w:rsidR="004679E9" w:rsidRPr="00D27FD9" w:rsidRDefault="004679E9" w:rsidP="004679E9">
                      <w:pPr>
                        <w:numPr>
                          <w:ilvl w:val="0"/>
                          <w:numId w:val="4"/>
                        </w:numPr>
                        <w:rPr>
                          <w:color w:val="503D1B" w:themeColor="background2" w:themeShade="40"/>
                          <w:sz w:val="22"/>
                          <w:lang w:val="en-GB"/>
                        </w:rPr>
                      </w:pPr>
                      <w:r w:rsidRPr="00D27FD9">
                        <w:rPr>
                          <w:color w:val="503D1B" w:themeColor="background2" w:themeShade="40"/>
                          <w:sz w:val="22"/>
                          <w:lang w:val="en-GB"/>
                        </w:rPr>
                        <w:t>Group account management &amp; contractual agreements</w:t>
                      </w:r>
                    </w:p>
                    <w:p w14:paraId="3F4FDDF1" w14:textId="77777777" w:rsidR="004679E9" w:rsidRPr="00D27FD9" w:rsidRDefault="004679E9" w:rsidP="004679E9">
                      <w:pPr>
                        <w:numPr>
                          <w:ilvl w:val="0"/>
                          <w:numId w:val="4"/>
                        </w:numPr>
                        <w:rPr>
                          <w:color w:val="503D1B" w:themeColor="background2" w:themeShade="40"/>
                          <w:sz w:val="22"/>
                          <w:lang w:val="en-GB"/>
                        </w:rPr>
                      </w:pPr>
                      <w:r w:rsidRPr="00D27FD9">
                        <w:rPr>
                          <w:color w:val="503D1B" w:themeColor="background2" w:themeShade="40"/>
                          <w:sz w:val="22"/>
                          <w:lang w:val="en-GB"/>
                        </w:rPr>
                        <w:t>New business prospecting/conversion</w:t>
                      </w:r>
                    </w:p>
                    <w:p w14:paraId="06FE833F" w14:textId="0055753B" w:rsidR="004679E9" w:rsidRPr="004679E9" w:rsidRDefault="004679E9">
                      <w:pPr>
                        <w:rPr>
                          <w:color w:val="503D1B" w:themeColor="background2" w:themeShade="40"/>
                          <w:sz w:val="22"/>
                          <w:lang w:val="en-GB"/>
                        </w:rPr>
                      </w:pPr>
                    </w:p>
                    <w:p w14:paraId="096503D7" w14:textId="77777777" w:rsidR="004679E9" w:rsidRPr="004679E9" w:rsidRDefault="004679E9" w:rsidP="004679E9">
                      <w:pPr>
                        <w:rPr>
                          <w:b/>
                          <w:bCs/>
                          <w:color w:val="503D1B" w:themeColor="background2" w:themeShade="40"/>
                          <w:sz w:val="22"/>
                          <w:lang w:val="en-GB"/>
                        </w:rPr>
                      </w:pPr>
                      <w:r w:rsidRPr="004679E9">
                        <w:rPr>
                          <w:b/>
                          <w:bCs/>
                          <w:color w:val="503D1B" w:themeColor="background2" w:themeShade="40"/>
                          <w:sz w:val="22"/>
                          <w:lang w:val="en-GB"/>
                        </w:rPr>
                        <w:t>New Business Executive</w:t>
                      </w:r>
                    </w:p>
                    <w:p w14:paraId="0350F2C6" w14:textId="428C0F05" w:rsidR="004679E9" w:rsidRPr="004679E9" w:rsidRDefault="004679E9" w:rsidP="004679E9">
                      <w:pPr>
                        <w:rPr>
                          <w:b/>
                          <w:bCs/>
                          <w:color w:val="503D1B" w:themeColor="background2" w:themeShade="40"/>
                          <w:sz w:val="22"/>
                          <w:lang w:val="en-GB"/>
                        </w:rPr>
                      </w:pPr>
                      <w:proofErr w:type="spellStart"/>
                      <w:r w:rsidRPr="004679E9">
                        <w:rPr>
                          <w:b/>
                          <w:bCs/>
                          <w:color w:val="503D1B" w:themeColor="background2" w:themeShade="40"/>
                          <w:sz w:val="22"/>
                          <w:lang w:val="en-GB"/>
                        </w:rPr>
                        <w:t>Amathus</w:t>
                      </w:r>
                      <w:proofErr w:type="spellEnd"/>
                      <w:r w:rsidRPr="004679E9">
                        <w:rPr>
                          <w:b/>
                          <w:bCs/>
                          <w:color w:val="503D1B" w:themeColor="background2" w:themeShade="40"/>
                          <w:sz w:val="22"/>
                          <w:lang w:val="en-GB"/>
                        </w:rPr>
                        <w:t xml:space="preserve"> Drinks</w:t>
                      </w:r>
                      <w:r w:rsidR="0014107C">
                        <w:rPr>
                          <w:b/>
                          <w:bCs/>
                          <w:color w:val="503D1B" w:themeColor="background2" w:themeShade="40"/>
                          <w:sz w:val="22"/>
                          <w:lang w:val="en-GB"/>
                        </w:rPr>
                        <w:t xml:space="preserve"> (London)</w:t>
                      </w:r>
                      <w:r w:rsidRPr="004679E9">
                        <w:rPr>
                          <w:b/>
                          <w:bCs/>
                          <w:color w:val="503D1B" w:themeColor="background2" w:themeShade="40"/>
                          <w:sz w:val="22"/>
                          <w:lang w:val="en-GB"/>
                        </w:rPr>
                        <w:t xml:space="preserve"> | 2010 - 2012</w:t>
                      </w:r>
                    </w:p>
                    <w:p w14:paraId="697EFC9F" w14:textId="15AE9C20" w:rsidR="004679E9" w:rsidRPr="004679E9" w:rsidRDefault="004679E9">
                      <w:pPr>
                        <w:rPr>
                          <w:color w:val="503D1B" w:themeColor="background2" w:themeShade="40"/>
                          <w:sz w:val="22"/>
                          <w:lang w:val="en-GB"/>
                        </w:rPr>
                      </w:pPr>
                    </w:p>
                    <w:p w14:paraId="76948DED" w14:textId="77777777" w:rsidR="004679E9" w:rsidRPr="00D27FD9" w:rsidRDefault="004679E9" w:rsidP="004679E9">
                      <w:pPr>
                        <w:numPr>
                          <w:ilvl w:val="0"/>
                          <w:numId w:val="5"/>
                        </w:numPr>
                        <w:rPr>
                          <w:color w:val="503D1B" w:themeColor="background2" w:themeShade="40"/>
                          <w:sz w:val="22"/>
                          <w:lang w:val="en-GB"/>
                        </w:rPr>
                      </w:pPr>
                      <w:r w:rsidRPr="00D27FD9">
                        <w:rPr>
                          <w:color w:val="503D1B" w:themeColor="background2" w:themeShade="40"/>
                          <w:sz w:val="22"/>
                          <w:lang w:val="en-GB"/>
                        </w:rPr>
                        <w:t>New/current business development</w:t>
                      </w:r>
                    </w:p>
                    <w:p w14:paraId="3C15BD9A" w14:textId="77777777" w:rsidR="004679E9" w:rsidRPr="00D27FD9" w:rsidRDefault="004679E9" w:rsidP="004679E9">
                      <w:pPr>
                        <w:numPr>
                          <w:ilvl w:val="0"/>
                          <w:numId w:val="5"/>
                        </w:numPr>
                        <w:rPr>
                          <w:color w:val="503D1B" w:themeColor="background2" w:themeShade="40"/>
                          <w:sz w:val="22"/>
                          <w:lang w:val="en-GB"/>
                        </w:rPr>
                      </w:pPr>
                      <w:r w:rsidRPr="00D27FD9">
                        <w:rPr>
                          <w:color w:val="503D1B" w:themeColor="background2" w:themeShade="40"/>
                          <w:sz w:val="22"/>
                          <w:lang w:val="en-GB"/>
                        </w:rPr>
                        <w:t>Sales forecasting</w:t>
                      </w:r>
                    </w:p>
                    <w:p w14:paraId="29179B22" w14:textId="77777777" w:rsidR="004679E9" w:rsidRPr="00D27FD9" w:rsidRDefault="004679E9" w:rsidP="004679E9">
                      <w:pPr>
                        <w:numPr>
                          <w:ilvl w:val="0"/>
                          <w:numId w:val="5"/>
                        </w:numPr>
                        <w:rPr>
                          <w:color w:val="503D1B" w:themeColor="background2" w:themeShade="40"/>
                          <w:sz w:val="22"/>
                          <w:lang w:val="en-GB"/>
                        </w:rPr>
                      </w:pPr>
                      <w:r w:rsidRPr="00D27FD9">
                        <w:rPr>
                          <w:color w:val="503D1B" w:themeColor="background2" w:themeShade="40"/>
                          <w:sz w:val="22"/>
                          <w:lang w:val="en-GB"/>
                        </w:rPr>
                        <w:t>Credit rating/financial analysis</w:t>
                      </w:r>
                    </w:p>
                    <w:p w14:paraId="09A72732" w14:textId="77777777" w:rsidR="004679E9" w:rsidRPr="00D27FD9" w:rsidRDefault="004679E9" w:rsidP="004679E9">
                      <w:pPr>
                        <w:numPr>
                          <w:ilvl w:val="0"/>
                          <w:numId w:val="5"/>
                        </w:numPr>
                        <w:rPr>
                          <w:color w:val="503D1B" w:themeColor="background2" w:themeShade="40"/>
                          <w:sz w:val="22"/>
                          <w:lang w:val="en-GB"/>
                        </w:rPr>
                      </w:pPr>
                      <w:r w:rsidRPr="00D27FD9">
                        <w:rPr>
                          <w:color w:val="503D1B" w:themeColor="background2" w:themeShade="40"/>
                          <w:sz w:val="22"/>
                          <w:lang w:val="en-GB"/>
                        </w:rPr>
                        <w:t>Contractual agreements</w:t>
                      </w:r>
                    </w:p>
                    <w:p w14:paraId="6C975359" w14:textId="77777777" w:rsidR="004679E9" w:rsidRPr="00D27FD9" w:rsidRDefault="004679E9" w:rsidP="004679E9">
                      <w:pPr>
                        <w:numPr>
                          <w:ilvl w:val="0"/>
                          <w:numId w:val="5"/>
                        </w:numPr>
                        <w:rPr>
                          <w:color w:val="503D1B" w:themeColor="background2" w:themeShade="40"/>
                          <w:sz w:val="22"/>
                          <w:lang w:val="en-GB"/>
                        </w:rPr>
                      </w:pPr>
                      <w:r w:rsidRPr="00D27FD9">
                        <w:rPr>
                          <w:color w:val="503D1B" w:themeColor="background2" w:themeShade="40"/>
                          <w:sz w:val="22"/>
                          <w:lang w:val="en-GB"/>
                        </w:rPr>
                        <w:t>Database management</w:t>
                      </w:r>
                    </w:p>
                    <w:p w14:paraId="0465614A" w14:textId="77777777" w:rsidR="004679E9" w:rsidRPr="00D27FD9" w:rsidRDefault="004679E9" w:rsidP="004679E9">
                      <w:pPr>
                        <w:numPr>
                          <w:ilvl w:val="0"/>
                          <w:numId w:val="5"/>
                        </w:numPr>
                        <w:rPr>
                          <w:color w:val="503D1B" w:themeColor="background2" w:themeShade="40"/>
                          <w:sz w:val="22"/>
                          <w:lang w:val="en-GB"/>
                        </w:rPr>
                      </w:pPr>
                      <w:r w:rsidRPr="00D27FD9">
                        <w:rPr>
                          <w:color w:val="503D1B" w:themeColor="background2" w:themeShade="40"/>
                          <w:sz w:val="22"/>
                          <w:lang w:val="en-GB"/>
                        </w:rPr>
                        <w:t>Sales incentive implementation</w:t>
                      </w:r>
                    </w:p>
                    <w:p w14:paraId="40521359" w14:textId="77777777" w:rsidR="004679E9" w:rsidRPr="00D27FD9" w:rsidRDefault="004679E9" w:rsidP="004679E9">
                      <w:pPr>
                        <w:numPr>
                          <w:ilvl w:val="0"/>
                          <w:numId w:val="5"/>
                        </w:numPr>
                        <w:rPr>
                          <w:color w:val="503D1B" w:themeColor="background2" w:themeShade="40"/>
                          <w:sz w:val="22"/>
                          <w:lang w:val="en-GB"/>
                        </w:rPr>
                      </w:pPr>
                      <w:r w:rsidRPr="00D27FD9">
                        <w:rPr>
                          <w:color w:val="503D1B" w:themeColor="background2" w:themeShade="40"/>
                          <w:sz w:val="22"/>
                          <w:lang w:val="en-GB"/>
                        </w:rPr>
                        <w:t>Trade fair participation</w:t>
                      </w:r>
                    </w:p>
                    <w:p w14:paraId="27BD1167" w14:textId="77777777" w:rsidR="004679E9" w:rsidRPr="00D27FD9" w:rsidRDefault="004679E9" w:rsidP="004679E9">
                      <w:pPr>
                        <w:numPr>
                          <w:ilvl w:val="0"/>
                          <w:numId w:val="5"/>
                        </w:numPr>
                        <w:rPr>
                          <w:color w:val="503D1B" w:themeColor="background2" w:themeShade="40"/>
                          <w:sz w:val="22"/>
                          <w:lang w:val="en-GB"/>
                        </w:rPr>
                      </w:pPr>
                      <w:r w:rsidRPr="00D27FD9">
                        <w:rPr>
                          <w:color w:val="503D1B" w:themeColor="background2" w:themeShade="40"/>
                          <w:sz w:val="22"/>
                          <w:lang w:val="en-GB"/>
                        </w:rPr>
                        <w:t>Masterclass presentations</w:t>
                      </w:r>
                    </w:p>
                    <w:p w14:paraId="66A82674" w14:textId="77777777" w:rsidR="004679E9" w:rsidRPr="004679E9" w:rsidRDefault="004679E9">
                      <w:pPr>
                        <w:rPr>
                          <w:lang w:val="en-GB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A33D36">
        <w:rPr>
          <w:noProof/>
        </w:rPr>
        <mc:AlternateContent>
          <mc:Choice Requires="wps">
            <w:drawing>
              <wp:anchor distT="45720" distB="45720" distL="114300" distR="114300" simplePos="0" relativeHeight="251658239" behindDoc="0" locked="0" layoutInCell="1" allowOverlap="1" wp14:anchorId="3DFEC639" wp14:editId="256CF8BC">
                <wp:simplePos x="0" y="0"/>
                <wp:positionH relativeFrom="column">
                  <wp:posOffset>-60960</wp:posOffset>
                </wp:positionH>
                <wp:positionV relativeFrom="paragraph">
                  <wp:posOffset>59055</wp:posOffset>
                </wp:positionV>
                <wp:extent cx="2308860" cy="3771900"/>
                <wp:effectExtent l="0" t="0" r="0" b="0"/>
                <wp:wrapSquare wrapText="bothSides"/>
                <wp:docPr id="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08860" cy="37719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0AF440A" w14:textId="17420B9F" w:rsidR="00A33D36" w:rsidRPr="00D27FD9" w:rsidRDefault="00A33D36" w:rsidP="00A33D36">
                            <w:pPr>
                              <w:numPr>
                                <w:ilvl w:val="0"/>
                                <w:numId w:val="6"/>
                              </w:numPr>
                              <w:rPr>
                                <w:color w:val="503D1B" w:themeColor="background2" w:themeShade="40"/>
                                <w:sz w:val="22"/>
                                <w:lang w:val="en-GB"/>
                              </w:rPr>
                            </w:pPr>
                            <w:r w:rsidRPr="00A33D36">
                              <w:rPr>
                                <w:color w:val="503D1B" w:themeColor="background2" w:themeShade="40"/>
                                <w:sz w:val="22"/>
                                <w:lang w:val="en-GB"/>
                              </w:rPr>
                              <w:t>Udemy - Effective Copywriting</w:t>
                            </w:r>
                          </w:p>
                          <w:p w14:paraId="1946E9D8" w14:textId="77777777" w:rsidR="00A33D36" w:rsidRPr="00A33D36" w:rsidRDefault="00A33D36" w:rsidP="00A33D36">
                            <w:pPr>
                              <w:numPr>
                                <w:ilvl w:val="0"/>
                                <w:numId w:val="6"/>
                              </w:numPr>
                              <w:rPr>
                                <w:color w:val="503D1B" w:themeColor="background2" w:themeShade="40"/>
                                <w:sz w:val="22"/>
                                <w:lang w:val="en-GB"/>
                              </w:rPr>
                            </w:pPr>
                            <w:proofErr w:type="spellStart"/>
                            <w:r w:rsidRPr="00A33D36">
                              <w:rPr>
                                <w:color w:val="503D1B" w:themeColor="background2" w:themeShade="40"/>
                                <w:sz w:val="22"/>
                                <w:lang w:val="en-GB"/>
                              </w:rPr>
                              <w:t>Simplilearn</w:t>
                            </w:r>
                            <w:proofErr w:type="spellEnd"/>
                            <w:r w:rsidRPr="00A33D36">
                              <w:rPr>
                                <w:color w:val="503D1B" w:themeColor="background2" w:themeShade="40"/>
                                <w:sz w:val="22"/>
                                <w:lang w:val="en-GB"/>
                              </w:rPr>
                              <w:t xml:space="preserve"> - Full SEO Tutorial (9 hrs.)</w:t>
                            </w:r>
                          </w:p>
                          <w:p w14:paraId="5085B4EC" w14:textId="4EE5A2EC" w:rsidR="00A33D36" w:rsidRPr="00A33D36" w:rsidRDefault="00D27FD9" w:rsidP="00A33D36">
                            <w:pPr>
                              <w:numPr>
                                <w:ilvl w:val="0"/>
                                <w:numId w:val="6"/>
                              </w:numPr>
                              <w:rPr>
                                <w:color w:val="503D1B" w:themeColor="background2" w:themeShade="40"/>
                                <w:sz w:val="22"/>
                                <w:lang w:val="en-GB"/>
                              </w:rPr>
                            </w:pPr>
                            <w:r w:rsidRPr="00D27FD9">
                              <w:rPr>
                                <w:color w:val="503D1B" w:themeColor="background2" w:themeShade="40"/>
                                <w:sz w:val="22"/>
                                <w:lang w:val="en-GB"/>
                              </w:rPr>
                              <w:t>HubSpot</w:t>
                            </w:r>
                            <w:r w:rsidR="00A33D36" w:rsidRPr="00A33D36">
                              <w:rPr>
                                <w:color w:val="503D1B" w:themeColor="background2" w:themeShade="40"/>
                                <w:sz w:val="22"/>
                                <w:lang w:val="en-GB"/>
                              </w:rPr>
                              <w:t xml:space="preserve"> Academy - SEO: Building Sustainable Traffic</w:t>
                            </w:r>
                          </w:p>
                          <w:p w14:paraId="5BC495D2" w14:textId="7E047712" w:rsidR="00A33D36" w:rsidRPr="00A33D36" w:rsidRDefault="00D27FD9" w:rsidP="00A33D36">
                            <w:pPr>
                              <w:numPr>
                                <w:ilvl w:val="0"/>
                                <w:numId w:val="6"/>
                              </w:numPr>
                              <w:rPr>
                                <w:color w:val="503D1B" w:themeColor="background2" w:themeShade="40"/>
                                <w:sz w:val="22"/>
                                <w:lang w:val="en-GB"/>
                              </w:rPr>
                            </w:pPr>
                            <w:r w:rsidRPr="00D27FD9">
                              <w:rPr>
                                <w:color w:val="503D1B" w:themeColor="background2" w:themeShade="40"/>
                                <w:sz w:val="22"/>
                                <w:lang w:val="en-GB"/>
                              </w:rPr>
                              <w:t>HubSpot</w:t>
                            </w:r>
                            <w:r w:rsidR="00A33D36" w:rsidRPr="00A33D36">
                              <w:rPr>
                                <w:color w:val="503D1B" w:themeColor="background2" w:themeShade="40"/>
                                <w:sz w:val="22"/>
                                <w:lang w:val="en-GB"/>
                              </w:rPr>
                              <w:t xml:space="preserve"> Academy - Website Optimisation</w:t>
                            </w:r>
                          </w:p>
                          <w:p w14:paraId="0ED22574" w14:textId="77777777" w:rsidR="00A33D36" w:rsidRPr="00A33D36" w:rsidRDefault="00A33D36" w:rsidP="00A33D36">
                            <w:pPr>
                              <w:numPr>
                                <w:ilvl w:val="0"/>
                                <w:numId w:val="6"/>
                              </w:numPr>
                              <w:rPr>
                                <w:color w:val="503D1B" w:themeColor="background2" w:themeShade="40"/>
                                <w:sz w:val="22"/>
                                <w:lang w:val="en-GB"/>
                              </w:rPr>
                            </w:pPr>
                            <w:r w:rsidRPr="00A33D36">
                              <w:rPr>
                                <w:color w:val="503D1B" w:themeColor="background2" w:themeShade="40"/>
                                <w:sz w:val="22"/>
                                <w:lang w:val="en-GB"/>
                              </w:rPr>
                              <w:t>Udemy - The Complete 2020 Web Development Bootcamp</w:t>
                            </w:r>
                          </w:p>
                          <w:p w14:paraId="2EF38352" w14:textId="77777777" w:rsidR="00A33D36" w:rsidRPr="00A33D36" w:rsidRDefault="00A33D36" w:rsidP="00A33D36">
                            <w:pPr>
                              <w:numPr>
                                <w:ilvl w:val="0"/>
                                <w:numId w:val="6"/>
                              </w:numPr>
                              <w:rPr>
                                <w:color w:val="503D1B" w:themeColor="background2" w:themeShade="40"/>
                                <w:sz w:val="22"/>
                                <w:lang w:val="en-GB"/>
                              </w:rPr>
                            </w:pPr>
                            <w:r w:rsidRPr="00A33D36">
                              <w:rPr>
                                <w:color w:val="503D1B" w:themeColor="background2" w:themeShade="40"/>
                                <w:sz w:val="22"/>
                                <w:lang w:val="en-GB"/>
                              </w:rPr>
                              <w:t>Linked-In - JavaScript Essential Training (5.5 hrs.)</w:t>
                            </w:r>
                          </w:p>
                          <w:p w14:paraId="3F69C374" w14:textId="77777777" w:rsidR="00A33D36" w:rsidRPr="00A33D36" w:rsidRDefault="00A33D36" w:rsidP="00A33D36">
                            <w:pPr>
                              <w:numPr>
                                <w:ilvl w:val="0"/>
                                <w:numId w:val="6"/>
                              </w:numPr>
                              <w:rPr>
                                <w:color w:val="503D1B" w:themeColor="background2" w:themeShade="40"/>
                                <w:sz w:val="22"/>
                                <w:lang w:val="en-GB"/>
                              </w:rPr>
                            </w:pPr>
                            <w:r w:rsidRPr="00A33D36">
                              <w:rPr>
                                <w:color w:val="503D1B" w:themeColor="background2" w:themeShade="40"/>
                                <w:sz w:val="22"/>
                                <w:lang w:val="en-GB"/>
                              </w:rPr>
                              <w:t>Udemy - Adobe XD</w:t>
                            </w:r>
                          </w:p>
                          <w:p w14:paraId="577C1D65" w14:textId="07614363" w:rsidR="00A33D36" w:rsidRPr="00A33D36" w:rsidRDefault="00D27FD9" w:rsidP="00A33D36">
                            <w:pPr>
                              <w:numPr>
                                <w:ilvl w:val="0"/>
                                <w:numId w:val="6"/>
                              </w:numPr>
                              <w:rPr>
                                <w:color w:val="503D1B" w:themeColor="background2" w:themeShade="40"/>
                                <w:sz w:val="22"/>
                                <w:lang w:val="en-GB"/>
                              </w:rPr>
                            </w:pPr>
                            <w:r w:rsidRPr="00D27FD9">
                              <w:rPr>
                                <w:color w:val="503D1B" w:themeColor="background2" w:themeShade="40"/>
                                <w:sz w:val="22"/>
                                <w:lang w:val="en-GB"/>
                              </w:rPr>
                              <w:t>Future Learn</w:t>
                            </w:r>
                            <w:r w:rsidR="00A33D36" w:rsidRPr="00A33D36">
                              <w:rPr>
                                <w:color w:val="503D1B" w:themeColor="background2" w:themeShade="40"/>
                                <w:sz w:val="22"/>
                                <w:lang w:val="en-GB"/>
                              </w:rPr>
                              <w:t xml:space="preserve"> - Social Media Marketing Campaign Design</w:t>
                            </w:r>
                          </w:p>
                          <w:p w14:paraId="4F8086E1" w14:textId="05612DEB" w:rsidR="00A33D36" w:rsidRPr="00A33D36" w:rsidRDefault="00D27FD9" w:rsidP="00A33D36">
                            <w:pPr>
                              <w:numPr>
                                <w:ilvl w:val="0"/>
                                <w:numId w:val="6"/>
                              </w:numPr>
                              <w:rPr>
                                <w:color w:val="503D1B" w:themeColor="background2" w:themeShade="40"/>
                                <w:sz w:val="22"/>
                                <w:lang w:val="en-GB"/>
                              </w:rPr>
                            </w:pPr>
                            <w:r w:rsidRPr="00D27FD9">
                              <w:rPr>
                                <w:color w:val="503D1B" w:themeColor="background2" w:themeShade="40"/>
                                <w:sz w:val="22"/>
                                <w:lang w:val="en-GB"/>
                              </w:rPr>
                              <w:t>Future Learn</w:t>
                            </w:r>
                            <w:r w:rsidR="00A33D36" w:rsidRPr="00A33D36">
                              <w:rPr>
                                <w:color w:val="503D1B" w:themeColor="background2" w:themeShade="40"/>
                                <w:sz w:val="22"/>
                                <w:lang w:val="en-GB"/>
                              </w:rPr>
                              <w:t xml:space="preserve"> - Introduction to Content Design</w:t>
                            </w:r>
                          </w:p>
                          <w:p w14:paraId="10C341C1" w14:textId="26DD0AD8" w:rsidR="00A33D36" w:rsidRPr="00A33D36" w:rsidRDefault="00D27FD9" w:rsidP="00A33D36">
                            <w:pPr>
                              <w:numPr>
                                <w:ilvl w:val="0"/>
                                <w:numId w:val="6"/>
                              </w:numPr>
                              <w:rPr>
                                <w:color w:val="503D1B" w:themeColor="background2" w:themeShade="40"/>
                                <w:sz w:val="22"/>
                                <w:lang w:val="en-GB"/>
                              </w:rPr>
                            </w:pPr>
                            <w:r w:rsidRPr="00D27FD9">
                              <w:rPr>
                                <w:color w:val="503D1B" w:themeColor="background2" w:themeShade="40"/>
                                <w:sz w:val="22"/>
                                <w:lang w:val="en-GB"/>
                              </w:rPr>
                              <w:t>Future Learn</w:t>
                            </w:r>
                            <w:r w:rsidR="00A33D36" w:rsidRPr="00A33D36">
                              <w:rPr>
                                <w:color w:val="503D1B" w:themeColor="background2" w:themeShade="40"/>
                                <w:sz w:val="22"/>
                                <w:lang w:val="en-GB"/>
                              </w:rPr>
                              <w:t xml:space="preserve"> - Creating Online Content</w:t>
                            </w:r>
                          </w:p>
                          <w:p w14:paraId="3E321808" w14:textId="4450513F" w:rsidR="00A33D36" w:rsidRDefault="00A33D36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FEC639" id="_x0000_s1030" type="#_x0000_t202" style="position:absolute;margin-left:-4.8pt;margin-top:4.65pt;width:181.8pt;height:297pt;z-index:251658239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" fillcolor="#f2f2f2 [3052]" stroked="f">
                <v:textbox>
                  <w:txbxContent>
                    <w:p w14:paraId="70AF440A" w14:textId="17420B9F" w:rsidR="00A33D36" w:rsidRPr="00D27FD9" w:rsidRDefault="00A33D36" w:rsidP="00A33D36">
                      <w:pPr>
                        <w:numPr>
                          <w:ilvl w:val="0"/>
                          <w:numId w:val="6"/>
                        </w:numPr>
                        <w:rPr>
                          <w:color w:val="503D1B" w:themeColor="background2" w:themeShade="40"/>
                          <w:sz w:val="22"/>
                          <w:lang w:val="en-GB"/>
                        </w:rPr>
                      </w:pPr>
                      <w:r w:rsidRPr="00A33D36">
                        <w:rPr>
                          <w:color w:val="503D1B" w:themeColor="background2" w:themeShade="40"/>
                          <w:sz w:val="22"/>
                          <w:lang w:val="en-GB"/>
                        </w:rPr>
                        <w:t>Udemy - Effective Copywriting</w:t>
                      </w:r>
                    </w:p>
                    <w:p w14:paraId="1946E9D8" w14:textId="77777777" w:rsidR="00A33D36" w:rsidRPr="00A33D36" w:rsidRDefault="00A33D36" w:rsidP="00A33D36">
                      <w:pPr>
                        <w:numPr>
                          <w:ilvl w:val="0"/>
                          <w:numId w:val="6"/>
                        </w:numPr>
                        <w:rPr>
                          <w:color w:val="503D1B" w:themeColor="background2" w:themeShade="40"/>
                          <w:sz w:val="22"/>
                          <w:lang w:val="en-GB"/>
                        </w:rPr>
                      </w:pPr>
                      <w:proofErr w:type="spellStart"/>
                      <w:r w:rsidRPr="00A33D36">
                        <w:rPr>
                          <w:color w:val="503D1B" w:themeColor="background2" w:themeShade="40"/>
                          <w:sz w:val="22"/>
                          <w:lang w:val="en-GB"/>
                        </w:rPr>
                        <w:t>Simplilearn</w:t>
                      </w:r>
                      <w:proofErr w:type="spellEnd"/>
                      <w:r w:rsidRPr="00A33D36">
                        <w:rPr>
                          <w:color w:val="503D1B" w:themeColor="background2" w:themeShade="40"/>
                          <w:sz w:val="22"/>
                          <w:lang w:val="en-GB"/>
                        </w:rPr>
                        <w:t xml:space="preserve"> - Full SEO Tutorial (9 hrs.)</w:t>
                      </w:r>
                    </w:p>
                    <w:p w14:paraId="5085B4EC" w14:textId="4EE5A2EC" w:rsidR="00A33D36" w:rsidRPr="00A33D36" w:rsidRDefault="00D27FD9" w:rsidP="00A33D36">
                      <w:pPr>
                        <w:numPr>
                          <w:ilvl w:val="0"/>
                          <w:numId w:val="6"/>
                        </w:numPr>
                        <w:rPr>
                          <w:color w:val="503D1B" w:themeColor="background2" w:themeShade="40"/>
                          <w:sz w:val="22"/>
                          <w:lang w:val="en-GB"/>
                        </w:rPr>
                      </w:pPr>
                      <w:r w:rsidRPr="00D27FD9">
                        <w:rPr>
                          <w:color w:val="503D1B" w:themeColor="background2" w:themeShade="40"/>
                          <w:sz w:val="22"/>
                          <w:lang w:val="en-GB"/>
                        </w:rPr>
                        <w:t>HubSpot</w:t>
                      </w:r>
                      <w:r w:rsidR="00A33D36" w:rsidRPr="00A33D36">
                        <w:rPr>
                          <w:color w:val="503D1B" w:themeColor="background2" w:themeShade="40"/>
                          <w:sz w:val="22"/>
                          <w:lang w:val="en-GB"/>
                        </w:rPr>
                        <w:t xml:space="preserve"> Academy - SEO: Building Sustainable Traffic</w:t>
                      </w:r>
                    </w:p>
                    <w:p w14:paraId="5BC495D2" w14:textId="7E047712" w:rsidR="00A33D36" w:rsidRPr="00A33D36" w:rsidRDefault="00D27FD9" w:rsidP="00A33D36">
                      <w:pPr>
                        <w:numPr>
                          <w:ilvl w:val="0"/>
                          <w:numId w:val="6"/>
                        </w:numPr>
                        <w:rPr>
                          <w:color w:val="503D1B" w:themeColor="background2" w:themeShade="40"/>
                          <w:sz w:val="22"/>
                          <w:lang w:val="en-GB"/>
                        </w:rPr>
                      </w:pPr>
                      <w:r w:rsidRPr="00D27FD9">
                        <w:rPr>
                          <w:color w:val="503D1B" w:themeColor="background2" w:themeShade="40"/>
                          <w:sz w:val="22"/>
                          <w:lang w:val="en-GB"/>
                        </w:rPr>
                        <w:t>HubSpot</w:t>
                      </w:r>
                      <w:r w:rsidR="00A33D36" w:rsidRPr="00A33D36">
                        <w:rPr>
                          <w:color w:val="503D1B" w:themeColor="background2" w:themeShade="40"/>
                          <w:sz w:val="22"/>
                          <w:lang w:val="en-GB"/>
                        </w:rPr>
                        <w:t xml:space="preserve"> Academy - Website Optimisation</w:t>
                      </w:r>
                    </w:p>
                    <w:p w14:paraId="0ED22574" w14:textId="77777777" w:rsidR="00A33D36" w:rsidRPr="00A33D36" w:rsidRDefault="00A33D36" w:rsidP="00A33D36">
                      <w:pPr>
                        <w:numPr>
                          <w:ilvl w:val="0"/>
                          <w:numId w:val="6"/>
                        </w:numPr>
                        <w:rPr>
                          <w:color w:val="503D1B" w:themeColor="background2" w:themeShade="40"/>
                          <w:sz w:val="22"/>
                          <w:lang w:val="en-GB"/>
                        </w:rPr>
                      </w:pPr>
                      <w:r w:rsidRPr="00A33D36">
                        <w:rPr>
                          <w:color w:val="503D1B" w:themeColor="background2" w:themeShade="40"/>
                          <w:sz w:val="22"/>
                          <w:lang w:val="en-GB"/>
                        </w:rPr>
                        <w:t>Udemy - The Complete 2020 Web Development Bootcamp</w:t>
                      </w:r>
                    </w:p>
                    <w:p w14:paraId="2EF38352" w14:textId="77777777" w:rsidR="00A33D36" w:rsidRPr="00A33D36" w:rsidRDefault="00A33D36" w:rsidP="00A33D36">
                      <w:pPr>
                        <w:numPr>
                          <w:ilvl w:val="0"/>
                          <w:numId w:val="6"/>
                        </w:numPr>
                        <w:rPr>
                          <w:color w:val="503D1B" w:themeColor="background2" w:themeShade="40"/>
                          <w:sz w:val="22"/>
                          <w:lang w:val="en-GB"/>
                        </w:rPr>
                      </w:pPr>
                      <w:r w:rsidRPr="00A33D36">
                        <w:rPr>
                          <w:color w:val="503D1B" w:themeColor="background2" w:themeShade="40"/>
                          <w:sz w:val="22"/>
                          <w:lang w:val="en-GB"/>
                        </w:rPr>
                        <w:t>Linked-In - JavaScript Essential Training (5.5 hrs.)</w:t>
                      </w:r>
                    </w:p>
                    <w:p w14:paraId="3F69C374" w14:textId="77777777" w:rsidR="00A33D36" w:rsidRPr="00A33D36" w:rsidRDefault="00A33D36" w:rsidP="00A33D36">
                      <w:pPr>
                        <w:numPr>
                          <w:ilvl w:val="0"/>
                          <w:numId w:val="6"/>
                        </w:numPr>
                        <w:rPr>
                          <w:color w:val="503D1B" w:themeColor="background2" w:themeShade="40"/>
                          <w:sz w:val="22"/>
                          <w:lang w:val="en-GB"/>
                        </w:rPr>
                      </w:pPr>
                      <w:r w:rsidRPr="00A33D36">
                        <w:rPr>
                          <w:color w:val="503D1B" w:themeColor="background2" w:themeShade="40"/>
                          <w:sz w:val="22"/>
                          <w:lang w:val="en-GB"/>
                        </w:rPr>
                        <w:t>Udemy - Adobe XD</w:t>
                      </w:r>
                    </w:p>
                    <w:p w14:paraId="577C1D65" w14:textId="07614363" w:rsidR="00A33D36" w:rsidRPr="00A33D36" w:rsidRDefault="00D27FD9" w:rsidP="00A33D36">
                      <w:pPr>
                        <w:numPr>
                          <w:ilvl w:val="0"/>
                          <w:numId w:val="6"/>
                        </w:numPr>
                        <w:rPr>
                          <w:color w:val="503D1B" w:themeColor="background2" w:themeShade="40"/>
                          <w:sz w:val="22"/>
                          <w:lang w:val="en-GB"/>
                        </w:rPr>
                      </w:pPr>
                      <w:r w:rsidRPr="00D27FD9">
                        <w:rPr>
                          <w:color w:val="503D1B" w:themeColor="background2" w:themeShade="40"/>
                          <w:sz w:val="22"/>
                          <w:lang w:val="en-GB"/>
                        </w:rPr>
                        <w:t>Future Learn</w:t>
                      </w:r>
                      <w:r w:rsidR="00A33D36" w:rsidRPr="00A33D36">
                        <w:rPr>
                          <w:color w:val="503D1B" w:themeColor="background2" w:themeShade="40"/>
                          <w:sz w:val="22"/>
                          <w:lang w:val="en-GB"/>
                        </w:rPr>
                        <w:t xml:space="preserve"> - Social Media Marketing Campaign Design</w:t>
                      </w:r>
                    </w:p>
                    <w:p w14:paraId="4F8086E1" w14:textId="05612DEB" w:rsidR="00A33D36" w:rsidRPr="00A33D36" w:rsidRDefault="00D27FD9" w:rsidP="00A33D36">
                      <w:pPr>
                        <w:numPr>
                          <w:ilvl w:val="0"/>
                          <w:numId w:val="6"/>
                        </w:numPr>
                        <w:rPr>
                          <w:color w:val="503D1B" w:themeColor="background2" w:themeShade="40"/>
                          <w:sz w:val="22"/>
                          <w:lang w:val="en-GB"/>
                        </w:rPr>
                      </w:pPr>
                      <w:r w:rsidRPr="00D27FD9">
                        <w:rPr>
                          <w:color w:val="503D1B" w:themeColor="background2" w:themeShade="40"/>
                          <w:sz w:val="22"/>
                          <w:lang w:val="en-GB"/>
                        </w:rPr>
                        <w:t>Future Learn</w:t>
                      </w:r>
                      <w:r w:rsidR="00A33D36" w:rsidRPr="00A33D36">
                        <w:rPr>
                          <w:color w:val="503D1B" w:themeColor="background2" w:themeShade="40"/>
                          <w:sz w:val="22"/>
                          <w:lang w:val="en-GB"/>
                        </w:rPr>
                        <w:t xml:space="preserve"> - Introduction to Content Design</w:t>
                      </w:r>
                    </w:p>
                    <w:p w14:paraId="10C341C1" w14:textId="26DD0AD8" w:rsidR="00A33D36" w:rsidRPr="00A33D36" w:rsidRDefault="00D27FD9" w:rsidP="00A33D36">
                      <w:pPr>
                        <w:numPr>
                          <w:ilvl w:val="0"/>
                          <w:numId w:val="6"/>
                        </w:numPr>
                        <w:rPr>
                          <w:color w:val="503D1B" w:themeColor="background2" w:themeShade="40"/>
                          <w:sz w:val="22"/>
                          <w:lang w:val="en-GB"/>
                        </w:rPr>
                      </w:pPr>
                      <w:r w:rsidRPr="00D27FD9">
                        <w:rPr>
                          <w:color w:val="503D1B" w:themeColor="background2" w:themeShade="40"/>
                          <w:sz w:val="22"/>
                          <w:lang w:val="en-GB"/>
                        </w:rPr>
                        <w:t>Future Learn</w:t>
                      </w:r>
                      <w:r w:rsidR="00A33D36" w:rsidRPr="00A33D36">
                        <w:rPr>
                          <w:color w:val="503D1B" w:themeColor="background2" w:themeShade="40"/>
                          <w:sz w:val="22"/>
                          <w:lang w:val="en-GB"/>
                        </w:rPr>
                        <w:t xml:space="preserve"> - Creating Online Content</w:t>
                      </w:r>
                    </w:p>
                    <w:p w14:paraId="3E321808" w14:textId="4450513F" w:rsidR="00A33D36" w:rsidRDefault="00A33D36"/>
                  </w:txbxContent>
                </v:textbox>
                <w10:wrap type="square"/>
              </v:shape>
            </w:pict>
          </mc:Fallback>
        </mc:AlternateContent>
      </w:r>
    </w:p>
    <w:p w14:paraId="15771C66" w14:textId="7A840C8B" w:rsidR="00AD2D4F" w:rsidRDefault="00AD2D4F" w:rsidP="000C45FF">
      <w:pPr>
        <w:tabs>
          <w:tab w:val="left" w:pos="990"/>
        </w:tabs>
      </w:pPr>
    </w:p>
    <w:p w14:paraId="604174CD" w14:textId="47F01794" w:rsidR="0014107C" w:rsidRDefault="0014107C" w:rsidP="000C45FF">
      <w:pPr>
        <w:tabs>
          <w:tab w:val="left" w:pos="990"/>
        </w:tabs>
        <w:rPr>
          <w:b/>
          <w:bCs/>
          <w:color w:val="548AB7" w:themeColor="accent1" w:themeShade="BF"/>
          <w:sz w:val="24"/>
          <w:szCs w:val="24"/>
        </w:rPr>
      </w:pPr>
    </w:p>
    <w:p w14:paraId="63A0ECBC" w14:textId="10FC72E2" w:rsidR="0014107C" w:rsidRDefault="0014107C" w:rsidP="000C45FF">
      <w:pPr>
        <w:tabs>
          <w:tab w:val="left" w:pos="990"/>
        </w:tabs>
        <w:rPr>
          <w:b/>
          <w:bCs/>
          <w:color w:val="548AB7" w:themeColor="accent1" w:themeShade="BF"/>
          <w:sz w:val="24"/>
          <w:szCs w:val="24"/>
        </w:rPr>
      </w:pPr>
    </w:p>
    <w:p w14:paraId="2B614B2A" w14:textId="4CA6EF59" w:rsidR="0014107C" w:rsidRDefault="0014107C" w:rsidP="000C45FF">
      <w:pPr>
        <w:tabs>
          <w:tab w:val="left" w:pos="990"/>
        </w:tabs>
        <w:rPr>
          <w:b/>
          <w:bCs/>
          <w:color w:val="548AB7" w:themeColor="accent1" w:themeShade="BF"/>
          <w:sz w:val="24"/>
          <w:szCs w:val="24"/>
        </w:rPr>
      </w:pPr>
    </w:p>
    <w:p w14:paraId="1F297D12" w14:textId="28089216" w:rsidR="0014107C" w:rsidRDefault="0014107C" w:rsidP="000C45FF">
      <w:pPr>
        <w:tabs>
          <w:tab w:val="left" w:pos="990"/>
        </w:tabs>
        <w:rPr>
          <w:b/>
          <w:bCs/>
          <w:color w:val="548AB7" w:themeColor="accent1" w:themeShade="BF"/>
          <w:sz w:val="24"/>
          <w:szCs w:val="24"/>
        </w:rPr>
      </w:pPr>
    </w:p>
    <w:p w14:paraId="15B3D1F9" w14:textId="13424778" w:rsidR="0014107C" w:rsidRDefault="0014107C" w:rsidP="000C45FF">
      <w:pPr>
        <w:tabs>
          <w:tab w:val="left" w:pos="990"/>
        </w:tabs>
        <w:rPr>
          <w:b/>
          <w:bCs/>
          <w:color w:val="548AB7" w:themeColor="accent1" w:themeShade="BF"/>
          <w:sz w:val="24"/>
          <w:szCs w:val="24"/>
        </w:rPr>
      </w:pPr>
    </w:p>
    <w:p w14:paraId="22A8D9BE" w14:textId="5EA4EC65" w:rsidR="0014107C" w:rsidRDefault="0014107C" w:rsidP="000C45FF">
      <w:pPr>
        <w:tabs>
          <w:tab w:val="left" w:pos="990"/>
        </w:tabs>
        <w:rPr>
          <w:b/>
          <w:bCs/>
          <w:color w:val="548AB7" w:themeColor="accent1" w:themeShade="BF"/>
          <w:sz w:val="24"/>
          <w:szCs w:val="24"/>
        </w:rPr>
      </w:pPr>
    </w:p>
    <w:p w14:paraId="5B6A1CE9" w14:textId="4A7AB6EA" w:rsidR="0014107C" w:rsidRDefault="0014107C" w:rsidP="000C45FF">
      <w:pPr>
        <w:tabs>
          <w:tab w:val="left" w:pos="990"/>
        </w:tabs>
        <w:rPr>
          <w:b/>
          <w:bCs/>
          <w:color w:val="548AB7" w:themeColor="accent1" w:themeShade="BF"/>
          <w:sz w:val="24"/>
          <w:szCs w:val="24"/>
        </w:rPr>
      </w:pPr>
    </w:p>
    <w:p w14:paraId="17FFE382" w14:textId="2EBF92FA" w:rsidR="0014107C" w:rsidRDefault="0014107C" w:rsidP="000C45FF">
      <w:pPr>
        <w:tabs>
          <w:tab w:val="left" w:pos="990"/>
        </w:tabs>
        <w:rPr>
          <w:b/>
          <w:bCs/>
          <w:color w:val="548AB7" w:themeColor="accent1" w:themeShade="BF"/>
          <w:sz w:val="24"/>
          <w:szCs w:val="24"/>
        </w:rPr>
      </w:pPr>
    </w:p>
    <w:p w14:paraId="5514353E" w14:textId="77777777" w:rsidR="0014107C" w:rsidRDefault="0014107C" w:rsidP="000C45FF">
      <w:pPr>
        <w:tabs>
          <w:tab w:val="left" w:pos="990"/>
        </w:tabs>
        <w:rPr>
          <w:b/>
          <w:bCs/>
          <w:color w:val="548AB7" w:themeColor="accent1" w:themeShade="BF"/>
          <w:sz w:val="24"/>
          <w:szCs w:val="24"/>
        </w:rPr>
      </w:pPr>
    </w:p>
    <w:p w14:paraId="008A7ACB" w14:textId="77777777" w:rsidR="0014107C" w:rsidRDefault="0014107C" w:rsidP="000C45FF">
      <w:pPr>
        <w:tabs>
          <w:tab w:val="left" w:pos="990"/>
        </w:tabs>
        <w:rPr>
          <w:b/>
          <w:bCs/>
          <w:color w:val="548AB7" w:themeColor="accent1" w:themeShade="BF"/>
          <w:sz w:val="24"/>
          <w:szCs w:val="24"/>
        </w:rPr>
      </w:pPr>
    </w:p>
    <w:p w14:paraId="110B4A86" w14:textId="77777777" w:rsidR="0014107C" w:rsidRDefault="0014107C" w:rsidP="000C45FF">
      <w:pPr>
        <w:tabs>
          <w:tab w:val="left" w:pos="990"/>
        </w:tabs>
        <w:rPr>
          <w:b/>
          <w:bCs/>
          <w:color w:val="548AB7" w:themeColor="accent1" w:themeShade="BF"/>
          <w:sz w:val="24"/>
          <w:szCs w:val="24"/>
        </w:rPr>
      </w:pPr>
    </w:p>
    <w:p w14:paraId="6C4121F6" w14:textId="77777777" w:rsidR="00A33D36" w:rsidRDefault="00A33D36" w:rsidP="000C45FF">
      <w:pPr>
        <w:tabs>
          <w:tab w:val="left" w:pos="990"/>
        </w:tabs>
        <w:rPr>
          <w:b/>
          <w:bCs/>
          <w:color w:val="548AB7" w:themeColor="accent1" w:themeShade="BF"/>
          <w:sz w:val="24"/>
          <w:szCs w:val="24"/>
        </w:rPr>
      </w:pPr>
    </w:p>
    <w:p w14:paraId="16DB815F" w14:textId="77777777" w:rsidR="00A33D36" w:rsidRDefault="00A33D36" w:rsidP="000C45FF">
      <w:pPr>
        <w:tabs>
          <w:tab w:val="left" w:pos="990"/>
        </w:tabs>
        <w:rPr>
          <w:b/>
          <w:bCs/>
          <w:color w:val="548AB7" w:themeColor="accent1" w:themeShade="BF"/>
          <w:sz w:val="24"/>
          <w:szCs w:val="24"/>
        </w:rPr>
      </w:pPr>
    </w:p>
    <w:p w14:paraId="629B12BF" w14:textId="77777777" w:rsidR="00A33D36" w:rsidRDefault="00A33D36" w:rsidP="000C45FF">
      <w:pPr>
        <w:tabs>
          <w:tab w:val="left" w:pos="990"/>
        </w:tabs>
        <w:rPr>
          <w:b/>
          <w:bCs/>
          <w:color w:val="548AB7" w:themeColor="accent1" w:themeShade="BF"/>
          <w:sz w:val="24"/>
          <w:szCs w:val="24"/>
        </w:rPr>
      </w:pPr>
    </w:p>
    <w:p w14:paraId="798EBE10" w14:textId="77777777" w:rsidR="00A33D36" w:rsidRDefault="00A33D36" w:rsidP="000C45FF">
      <w:pPr>
        <w:tabs>
          <w:tab w:val="left" w:pos="990"/>
        </w:tabs>
        <w:rPr>
          <w:b/>
          <w:bCs/>
          <w:color w:val="548AB7" w:themeColor="accent1" w:themeShade="BF"/>
          <w:sz w:val="24"/>
          <w:szCs w:val="24"/>
        </w:rPr>
      </w:pPr>
    </w:p>
    <w:p w14:paraId="4E22A733" w14:textId="77777777" w:rsidR="00A33D36" w:rsidRDefault="00A33D36" w:rsidP="000C45FF">
      <w:pPr>
        <w:tabs>
          <w:tab w:val="left" w:pos="990"/>
        </w:tabs>
        <w:rPr>
          <w:b/>
          <w:bCs/>
          <w:color w:val="548AB7" w:themeColor="accent1" w:themeShade="BF"/>
          <w:sz w:val="24"/>
          <w:szCs w:val="24"/>
        </w:rPr>
      </w:pPr>
    </w:p>
    <w:p w14:paraId="75AC767C" w14:textId="77777777" w:rsidR="00A33D36" w:rsidRDefault="00A33D36" w:rsidP="000C45FF">
      <w:pPr>
        <w:tabs>
          <w:tab w:val="left" w:pos="990"/>
        </w:tabs>
        <w:rPr>
          <w:b/>
          <w:bCs/>
          <w:color w:val="548AB7" w:themeColor="accent1" w:themeShade="BF"/>
          <w:sz w:val="24"/>
          <w:szCs w:val="24"/>
        </w:rPr>
      </w:pPr>
    </w:p>
    <w:p w14:paraId="65BE80CF" w14:textId="77777777" w:rsidR="00A33D36" w:rsidRDefault="00A33D36" w:rsidP="000C45FF">
      <w:pPr>
        <w:tabs>
          <w:tab w:val="left" w:pos="990"/>
        </w:tabs>
        <w:rPr>
          <w:b/>
          <w:bCs/>
          <w:color w:val="548AB7" w:themeColor="accent1" w:themeShade="BF"/>
          <w:sz w:val="24"/>
          <w:szCs w:val="24"/>
        </w:rPr>
      </w:pPr>
    </w:p>
    <w:p w14:paraId="04F40B41" w14:textId="77777777" w:rsidR="00A33D36" w:rsidRDefault="00A33D36" w:rsidP="000C45FF">
      <w:pPr>
        <w:tabs>
          <w:tab w:val="left" w:pos="990"/>
        </w:tabs>
        <w:rPr>
          <w:b/>
          <w:bCs/>
          <w:color w:val="548AB7" w:themeColor="accent1" w:themeShade="BF"/>
          <w:sz w:val="24"/>
          <w:szCs w:val="24"/>
        </w:rPr>
      </w:pPr>
    </w:p>
    <w:p w14:paraId="55EC7C77" w14:textId="77777777" w:rsidR="00A33D36" w:rsidRDefault="00A33D36" w:rsidP="000C45FF">
      <w:pPr>
        <w:tabs>
          <w:tab w:val="left" w:pos="990"/>
        </w:tabs>
        <w:rPr>
          <w:b/>
          <w:bCs/>
          <w:color w:val="548AB7" w:themeColor="accent1" w:themeShade="BF"/>
          <w:sz w:val="24"/>
          <w:szCs w:val="24"/>
        </w:rPr>
      </w:pPr>
    </w:p>
    <w:p w14:paraId="4D2EF52F" w14:textId="73B08508" w:rsidR="00AD2D4F" w:rsidRPr="00A33D36" w:rsidRDefault="00AD2D4F" w:rsidP="000C45FF">
      <w:pPr>
        <w:tabs>
          <w:tab w:val="left" w:pos="990"/>
        </w:tabs>
        <w:rPr>
          <w:b/>
          <w:bCs/>
          <w:color w:val="548AB7" w:themeColor="accent1" w:themeShade="BF"/>
          <w:sz w:val="22"/>
        </w:rPr>
      </w:pPr>
      <w:r w:rsidRPr="00A33D36">
        <w:rPr>
          <w:b/>
          <w:bCs/>
          <w:color w:val="548AB7" w:themeColor="accent1" w:themeShade="BF"/>
          <w:sz w:val="22"/>
        </w:rPr>
        <w:t>PERSONAL INTERESTS</w:t>
      </w:r>
    </w:p>
    <w:p w14:paraId="0D45346A" w14:textId="48D5206E" w:rsidR="00AD2D4F" w:rsidRPr="00AD2D4F" w:rsidRDefault="00AD2D4F" w:rsidP="000C45FF">
      <w:pPr>
        <w:tabs>
          <w:tab w:val="left" w:pos="990"/>
        </w:tabs>
        <w:rPr>
          <w:color w:val="503D1B" w:themeColor="background2" w:themeShade="40"/>
          <w:sz w:val="24"/>
          <w:szCs w:val="24"/>
        </w:rPr>
      </w:pPr>
    </w:p>
    <w:p w14:paraId="63CC81D3" w14:textId="1A22164A" w:rsidR="00AD2D4F" w:rsidRPr="00A33D36" w:rsidRDefault="00AD2D4F" w:rsidP="000C45FF">
      <w:pPr>
        <w:tabs>
          <w:tab w:val="left" w:pos="990"/>
        </w:tabs>
        <w:rPr>
          <w:color w:val="503D1B" w:themeColor="background2" w:themeShade="40"/>
          <w:sz w:val="22"/>
        </w:rPr>
      </w:pPr>
      <w:r w:rsidRPr="00A33D36">
        <w:rPr>
          <w:color w:val="503D1B" w:themeColor="background2" w:themeShade="40"/>
          <w:sz w:val="22"/>
        </w:rPr>
        <w:t xml:space="preserve">Life-long, dedicated musician; </w:t>
      </w:r>
    </w:p>
    <w:p w14:paraId="2EDDD23C" w14:textId="1DC52F62" w:rsidR="00AD2D4F" w:rsidRPr="00A33D36" w:rsidRDefault="007326FA" w:rsidP="000C45FF">
      <w:pPr>
        <w:tabs>
          <w:tab w:val="left" w:pos="990"/>
        </w:tabs>
        <w:rPr>
          <w:color w:val="503D1B" w:themeColor="background2" w:themeShade="40"/>
          <w:sz w:val="22"/>
        </w:rPr>
      </w:pPr>
      <w:r w:rsidRPr="00A33D36">
        <w:rPr>
          <w:color w:val="503D1B" w:themeColor="background2" w:themeShade="40"/>
          <w:sz w:val="22"/>
        </w:rPr>
        <w:t>f</w:t>
      </w:r>
      <w:r w:rsidR="00AD2D4F" w:rsidRPr="00A33D36">
        <w:rPr>
          <w:color w:val="503D1B" w:themeColor="background2" w:themeShade="40"/>
          <w:sz w:val="22"/>
        </w:rPr>
        <w:t xml:space="preserve">oreign language enthusiast </w:t>
      </w:r>
    </w:p>
    <w:p w14:paraId="344DF6D4" w14:textId="59982DC0" w:rsidR="00AD2D4F" w:rsidRPr="00A33D36" w:rsidRDefault="00AD2D4F" w:rsidP="000C45FF">
      <w:pPr>
        <w:tabs>
          <w:tab w:val="left" w:pos="990"/>
        </w:tabs>
        <w:rPr>
          <w:color w:val="503D1B" w:themeColor="background2" w:themeShade="40"/>
          <w:sz w:val="22"/>
        </w:rPr>
      </w:pPr>
      <w:r w:rsidRPr="00A33D36">
        <w:rPr>
          <w:color w:val="503D1B" w:themeColor="background2" w:themeShade="40"/>
          <w:sz w:val="22"/>
        </w:rPr>
        <w:t xml:space="preserve">(French, Italian, Polish, Russian, </w:t>
      </w:r>
    </w:p>
    <w:p w14:paraId="340C688D" w14:textId="77777777" w:rsidR="00AD2D4F" w:rsidRPr="00A33D36" w:rsidRDefault="00AD2D4F" w:rsidP="000C45FF">
      <w:pPr>
        <w:tabs>
          <w:tab w:val="left" w:pos="990"/>
        </w:tabs>
        <w:rPr>
          <w:color w:val="503D1B" w:themeColor="background2" w:themeShade="40"/>
          <w:sz w:val="22"/>
        </w:rPr>
      </w:pPr>
      <w:r w:rsidRPr="00A33D36">
        <w:rPr>
          <w:color w:val="503D1B" w:themeColor="background2" w:themeShade="40"/>
          <w:sz w:val="22"/>
        </w:rPr>
        <w:t xml:space="preserve">Mandarin); avid reader; </w:t>
      </w:r>
    </w:p>
    <w:p w14:paraId="0F7F1526" w14:textId="77777777" w:rsidR="007326FA" w:rsidRPr="00A33D36" w:rsidRDefault="00AD2D4F" w:rsidP="000C45FF">
      <w:pPr>
        <w:tabs>
          <w:tab w:val="left" w:pos="990"/>
        </w:tabs>
        <w:rPr>
          <w:color w:val="503D1B" w:themeColor="background2" w:themeShade="40"/>
          <w:sz w:val="22"/>
        </w:rPr>
      </w:pPr>
      <w:r w:rsidRPr="00A33D36">
        <w:rPr>
          <w:color w:val="503D1B" w:themeColor="background2" w:themeShade="40"/>
          <w:sz w:val="22"/>
        </w:rPr>
        <w:t>amateur visual artist; culinary</w:t>
      </w:r>
    </w:p>
    <w:p w14:paraId="57E237AB" w14:textId="65CF02E6" w:rsidR="00AD2D4F" w:rsidRPr="00A33D36" w:rsidRDefault="007326FA" w:rsidP="000C45FF">
      <w:pPr>
        <w:tabs>
          <w:tab w:val="left" w:pos="990"/>
        </w:tabs>
        <w:rPr>
          <w:color w:val="503D1B" w:themeColor="background2" w:themeShade="40"/>
          <w:sz w:val="22"/>
        </w:rPr>
      </w:pPr>
      <w:r w:rsidRPr="00A33D36">
        <w:rPr>
          <w:color w:val="503D1B" w:themeColor="background2" w:themeShade="40"/>
          <w:sz w:val="22"/>
        </w:rPr>
        <w:t>genius</w:t>
      </w:r>
      <w:r w:rsidR="00AD2D4F" w:rsidRPr="00A33D36">
        <w:rPr>
          <w:color w:val="503D1B" w:themeColor="background2" w:themeShade="40"/>
          <w:sz w:val="22"/>
        </w:rPr>
        <w:t xml:space="preserve">; Liverpool Football Club… </w:t>
      </w:r>
    </w:p>
    <w:p w14:paraId="03245670" w14:textId="165054C5" w:rsidR="00AD2D4F" w:rsidRPr="00A33D36" w:rsidRDefault="00AD2D4F" w:rsidP="000C45FF">
      <w:pPr>
        <w:tabs>
          <w:tab w:val="left" w:pos="990"/>
        </w:tabs>
        <w:rPr>
          <w:color w:val="503D1B" w:themeColor="background2" w:themeShade="40"/>
          <w:sz w:val="22"/>
        </w:rPr>
      </w:pPr>
      <w:r w:rsidRPr="00A33D36">
        <w:rPr>
          <w:color w:val="503D1B" w:themeColor="background2" w:themeShade="40"/>
          <w:sz w:val="22"/>
        </w:rPr>
        <w:t>wine!</w:t>
      </w:r>
    </w:p>
    <w:p w14:paraId="483D3425" w14:textId="77777777" w:rsidR="0014107C" w:rsidRDefault="0014107C" w:rsidP="000C45FF">
      <w:pPr>
        <w:tabs>
          <w:tab w:val="left" w:pos="990"/>
        </w:tabs>
        <w:rPr>
          <w:b/>
          <w:bCs/>
          <w:color w:val="548AB7" w:themeColor="accent1" w:themeShade="BF"/>
          <w:sz w:val="24"/>
          <w:szCs w:val="24"/>
        </w:rPr>
      </w:pPr>
    </w:p>
    <w:p w14:paraId="7A1845E0" w14:textId="64E1DF37" w:rsidR="004679E9" w:rsidRPr="004679E9" w:rsidRDefault="004679E9" w:rsidP="000C45FF">
      <w:pPr>
        <w:tabs>
          <w:tab w:val="left" w:pos="990"/>
        </w:tabs>
        <w:rPr>
          <w:b/>
          <w:bCs/>
          <w:color w:val="548AB7" w:themeColor="accent1" w:themeShade="BF"/>
          <w:sz w:val="24"/>
          <w:szCs w:val="24"/>
        </w:rPr>
      </w:pPr>
      <w:r w:rsidRPr="004679E9">
        <w:rPr>
          <w:b/>
          <w:bCs/>
          <w:color w:val="548AB7" w:themeColor="accent1" w:themeShade="BF"/>
          <w:sz w:val="24"/>
          <w:szCs w:val="24"/>
        </w:rPr>
        <w:t>REFERENCES</w:t>
      </w:r>
    </w:p>
    <w:p w14:paraId="1235AE29" w14:textId="30671231" w:rsidR="004679E9" w:rsidRDefault="004679E9" w:rsidP="000C45FF">
      <w:pPr>
        <w:tabs>
          <w:tab w:val="left" w:pos="990"/>
        </w:tabs>
        <w:rPr>
          <w:color w:val="503D1B" w:themeColor="background2" w:themeShade="40"/>
          <w:sz w:val="24"/>
          <w:szCs w:val="24"/>
        </w:rPr>
      </w:pPr>
    </w:p>
    <w:p w14:paraId="7D31BD96" w14:textId="40334C90" w:rsidR="004679E9" w:rsidRPr="00A33D36" w:rsidRDefault="004679E9" w:rsidP="000C45FF">
      <w:pPr>
        <w:tabs>
          <w:tab w:val="left" w:pos="990"/>
        </w:tabs>
        <w:rPr>
          <w:color w:val="503D1B" w:themeColor="background2" w:themeShade="40"/>
          <w:sz w:val="22"/>
        </w:rPr>
      </w:pPr>
      <w:r w:rsidRPr="00A33D36">
        <w:rPr>
          <w:color w:val="503D1B" w:themeColor="background2" w:themeShade="40"/>
          <w:sz w:val="22"/>
        </w:rPr>
        <w:t>Available upon request.</w:t>
      </w:r>
    </w:p>
    <w:p w14:paraId="0004E382" w14:textId="00BEB989" w:rsidR="004679E9" w:rsidRDefault="004679E9" w:rsidP="000C45FF">
      <w:pPr>
        <w:tabs>
          <w:tab w:val="left" w:pos="990"/>
        </w:tabs>
        <w:rPr>
          <w:color w:val="503D1B" w:themeColor="background2" w:themeShade="40"/>
          <w:sz w:val="24"/>
          <w:szCs w:val="24"/>
        </w:rPr>
      </w:pPr>
    </w:p>
    <w:p w14:paraId="35C9C237" w14:textId="7F3A2CB7" w:rsidR="004679E9" w:rsidRPr="00AD2D4F" w:rsidRDefault="004679E9" w:rsidP="000C45FF">
      <w:pPr>
        <w:tabs>
          <w:tab w:val="left" w:pos="990"/>
        </w:tabs>
        <w:rPr>
          <w:color w:val="503D1B" w:themeColor="background2" w:themeShade="40"/>
          <w:sz w:val="24"/>
          <w:szCs w:val="24"/>
        </w:rPr>
      </w:pPr>
    </w:p>
    <w:sectPr w:rsidR="004679E9" w:rsidRPr="00AD2D4F" w:rsidSect="000C45FF">
      <w:headerReference w:type="default" r:id="rId14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B5792D9" w14:textId="77777777" w:rsidR="004C36F2" w:rsidRDefault="004C36F2" w:rsidP="000C45FF">
      <w:r>
        <w:separator/>
      </w:r>
    </w:p>
  </w:endnote>
  <w:endnote w:type="continuationSeparator" w:id="0">
    <w:p w14:paraId="52D98363" w14:textId="77777777" w:rsidR="004C36F2" w:rsidRDefault="004C36F2" w:rsidP="000C45F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eiryo">
    <w:altName w:val="メイリオ"/>
    <w:charset w:val="80"/>
    <w:family w:val="swiss"/>
    <w:pitch w:val="variable"/>
    <w:sig w:usb0="E00002FF" w:usb1="6AC7FFFF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0741000" w14:textId="77777777" w:rsidR="004C36F2" w:rsidRDefault="004C36F2" w:rsidP="000C45FF">
      <w:r>
        <w:separator/>
      </w:r>
    </w:p>
  </w:footnote>
  <w:footnote w:type="continuationSeparator" w:id="0">
    <w:p w14:paraId="01E48FF2" w14:textId="77777777" w:rsidR="004C36F2" w:rsidRDefault="004C36F2" w:rsidP="000C45F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BAEC93" w14:textId="77777777" w:rsidR="000C45FF" w:rsidRDefault="000C45FF">
    <w:pPr>
      <w:pStyle w:val="Header"/>
    </w:pPr>
    <w:r>
      <w:rPr>
        <w:noProof/>
      </w:rPr>
      <w:drawing>
        <wp:anchor distT="0" distB="0" distL="114300" distR="114300" simplePos="0" relativeHeight="251658240" behindDoc="1" locked="0" layoutInCell="1" allowOverlap="1" wp14:anchorId="59B950AB" wp14:editId="35588790">
          <wp:simplePos x="0" y="0"/>
          <wp:positionH relativeFrom="page">
            <wp:align>center</wp:align>
          </wp:positionH>
          <wp:positionV relativeFrom="page">
            <wp:align>center</wp:align>
          </wp:positionV>
          <wp:extent cx="7260336" cy="9628632"/>
          <wp:effectExtent l="0" t="0" r="0" b="0"/>
          <wp:wrapNone/>
          <wp:docPr id="3" name="Graphic 3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260336" cy="9628632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E91DC4"/>
    <w:multiLevelType w:val="hybridMultilevel"/>
    <w:tmpl w:val="35D6AF0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6831C24"/>
    <w:multiLevelType w:val="multilevel"/>
    <w:tmpl w:val="8C88C8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09E616D"/>
    <w:multiLevelType w:val="multilevel"/>
    <w:tmpl w:val="DEC008A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26B76AE"/>
    <w:multiLevelType w:val="hybridMultilevel"/>
    <w:tmpl w:val="3FDC58F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ADF0AFE"/>
    <w:multiLevelType w:val="multilevel"/>
    <w:tmpl w:val="BF90AE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FA371A3"/>
    <w:multiLevelType w:val="multilevel"/>
    <w:tmpl w:val="76D8AD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80F5EE2"/>
    <w:multiLevelType w:val="multilevel"/>
    <w:tmpl w:val="BB926E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C42477E"/>
    <w:multiLevelType w:val="multilevel"/>
    <w:tmpl w:val="D4B6FD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5"/>
  </w:num>
  <w:num w:numId="2">
    <w:abstractNumId w:val="4"/>
  </w:num>
  <w:num w:numId="3">
    <w:abstractNumId w:val="6"/>
  </w:num>
  <w:num w:numId="4">
    <w:abstractNumId w:val="1"/>
  </w:num>
  <w:num w:numId="5">
    <w:abstractNumId w:val="7"/>
  </w:num>
  <w:num w:numId="6">
    <w:abstractNumId w:val="2"/>
  </w:num>
  <w:num w:numId="7">
    <w:abstractNumId w:val="3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5B28"/>
    <w:rsid w:val="00036450"/>
    <w:rsid w:val="00037379"/>
    <w:rsid w:val="000838B8"/>
    <w:rsid w:val="00094499"/>
    <w:rsid w:val="000C45FF"/>
    <w:rsid w:val="000C70AD"/>
    <w:rsid w:val="000E3FD1"/>
    <w:rsid w:val="00112054"/>
    <w:rsid w:val="0014107C"/>
    <w:rsid w:val="001525E1"/>
    <w:rsid w:val="00180329"/>
    <w:rsid w:val="0019001F"/>
    <w:rsid w:val="001956BE"/>
    <w:rsid w:val="001A74A5"/>
    <w:rsid w:val="001B2ABD"/>
    <w:rsid w:val="001B540C"/>
    <w:rsid w:val="001B5C1A"/>
    <w:rsid w:val="001E0391"/>
    <w:rsid w:val="001E1759"/>
    <w:rsid w:val="001F1ECC"/>
    <w:rsid w:val="002400EB"/>
    <w:rsid w:val="00256CF7"/>
    <w:rsid w:val="00281FD5"/>
    <w:rsid w:val="00287403"/>
    <w:rsid w:val="002D6327"/>
    <w:rsid w:val="0030481B"/>
    <w:rsid w:val="003137A5"/>
    <w:rsid w:val="003156FC"/>
    <w:rsid w:val="003254B5"/>
    <w:rsid w:val="0037121F"/>
    <w:rsid w:val="003A559E"/>
    <w:rsid w:val="003A6B7D"/>
    <w:rsid w:val="003A7634"/>
    <w:rsid w:val="003B06CA"/>
    <w:rsid w:val="003E767B"/>
    <w:rsid w:val="003F4BF8"/>
    <w:rsid w:val="004071FC"/>
    <w:rsid w:val="004352B1"/>
    <w:rsid w:val="00445947"/>
    <w:rsid w:val="00465424"/>
    <w:rsid w:val="004679E9"/>
    <w:rsid w:val="004813B3"/>
    <w:rsid w:val="00496591"/>
    <w:rsid w:val="004C36F2"/>
    <w:rsid w:val="004C63E4"/>
    <w:rsid w:val="004D3011"/>
    <w:rsid w:val="005262AC"/>
    <w:rsid w:val="00536EA4"/>
    <w:rsid w:val="005A68FA"/>
    <w:rsid w:val="005E39D5"/>
    <w:rsid w:val="005F6608"/>
    <w:rsid w:val="00600670"/>
    <w:rsid w:val="00610A66"/>
    <w:rsid w:val="0062123A"/>
    <w:rsid w:val="00646E75"/>
    <w:rsid w:val="006771D0"/>
    <w:rsid w:val="006805B2"/>
    <w:rsid w:val="006A6F3C"/>
    <w:rsid w:val="00712D12"/>
    <w:rsid w:val="00715FCB"/>
    <w:rsid w:val="007326FA"/>
    <w:rsid w:val="00743101"/>
    <w:rsid w:val="007775E1"/>
    <w:rsid w:val="007867A0"/>
    <w:rsid w:val="007927F5"/>
    <w:rsid w:val="00802CA0"/>
    <w:rsid w:val="00810069"/>
    <w:rsid w:val="008307AC"/>
    <w:rsid w:val="009260CD"/>
    <w:rsid w:val="00952C25"/>
    <w:rsid w:val="009B5B28"/>
    <w:rsid w:val="009E556C"/>
    <w:rsid w:val="00A2118D"/>
    <w:rsid w:val="00A23749"/>
    <w:rsid w:val="00A33D36"/>
    <w:rsid w:val="00AA76A9"/>
    <w:rsid w:val="00AD2D4F"/>
    <w:rsid w:val="00AD76E2"/>
    <w:rsid w:val="00B20152"/>
    <w:rsid w:val="00B276AC"/>
    <w:rsid w:val="00B359E4"/>
    <w:rsid w:val="00B44A0E"/>
    <w:rsid w:val="00B50563"/>
    <w:rsid w:val="00B57D98"/>
    <w:rsid w:val="00B70850"/>
    <w:rsid w:val="00B7178B"/>
    <w:rsid w:val="00B73B1B"/>
    <w:rsid w:val="00B752DB"/>
    <w:rsid w:val="00B773CC"/>
    <w:rsid w:val="00B866F7"/>
    <w:rsid w:val="00C066B6"/>
    <w:rsid w:val="00C37BA1"/>
    <w:rsid w:val="00C4674C"/>
    <w:rsid w:val="00C506CF"/>
    <w:rsid w:val="00C72BED"/>
    <w:rsid w:val="00C9578B"/>
    <w:rsid w:val="00CB0055"/>
    <w:rsid w:val="00CB6DE6"/>
    <w:rsid w:val="00CC3B15"/>
    <w:rsid w:val="00D2522B"/>
    <w:rsid w:val="00D27FD9"/>
    <w:rsid w:val="00D422DE"/>
    <w:rsid w:val="00D5459D"/>
    <w:rsid w:val="00DA1F4D"/>
    <w:rsid w:val="00DC17A3"/>
    <w:rsid w:val="00DD172A"/>
    <w:rsid w:val="00DF5566"/>
    <w:rsid w:val="00E06719"/>
    <w:rsid w:val="00E25A26"/>
    <w:rsid w:val="00E4381A"/>
    <w:rsid w:val="00E55D74"/>
    <w:rsid w:val="00E76A73"/>
    <w:rsid w:val="00E8345A"/>
    <w:rsid w:val="00F54B00"/>
    <w:rsid w:val="00F60274"/>
    <w:rsid w:val="00F6396B"/>
    <w:rsid w:val="00F77E69"/>
    <w:rsid w:val="00F77FB9"/>
    <w:rsid w:val="00F928C6"/>
    <w:rsid w:val="00FB06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9F04086"/>
  <w14:defaultImageDpi w14:val="32767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uiPriority="9" w:qFormat="1"/>
    <w:lsdException w:name="heading 4" w:uiPriority="9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/>
    <w:lsdException w:name="toc 2" w:semiHidden="1" w:uiPriority="39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uiPriority="1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/>
    <w:lsdException w:name="Hashtag" w:semiHidden="1"/>
    <w:lsdException w:name="Smart Link" w:semiHidden="1" w:unhideWhenUsed="1"/>
  </w:latentStyles>
  <w:style w:type="paragraph" w:default="1" w:styleId="Normal">
    <w:name w:val="Normal"/>
    <w:qFormat/>
    <w:rsid w:val="00B359E4"/>
    <w:rPr>
      <w:sz w:val="18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AD76E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548AB7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4D3011"/>
    <w:pPr>
      <w:keepNext/>
      <w:keepLines/>
      <w:pBdr>
        <w:bottom w:val="single" w:sz="8" w:space="1" w:color="94B6D2" w:themeColor="accent1"/>
      </w:pBdr>
      <w:spacing w:before="240" w:after="120"/>
      <w:outlineLvl w:val="1"/>
    </w:pPr>
    <w:rPr>
      <w:rFonts w:asciiTheme="majorHAnsi" w:eastAsiaTheme="majorEastAsia" w:hAnsiTheme="majorHAnsi" w:cstheme="majorBidi"/>
      <w:b/>
      <w:bCs/>
      <w:caps/>
      <w:sz w:val="22"/>
      <w:szCs w:val="26"/>
    </w:rPr>
  </w:style>
  <w:style w:type="paragraph" w:styleId="Heading3">
    <w:name w:val="heading 3"/>
    <w:basedOn w:val="Normal"/>
    <w:next w:val="Normal"/>
    <w:link w:val="Heading3Char"/>
    <w:uiPriority w:val="9"/>
    <w:qFormat/>
    <w:rsid w:val="00D5459D"/>
    <w:pPr>
      <w:keepNext/>
      <w:keepLines/>
      <w:spacing w:before="240" w:after="120"/>
      <w:outlineLvl w:val="2"/>
    </w:pPr>
    <w:rPr>
      <w:rFonts w:asciiTheme="majorHAnsi" w:eastAsiaTheme="majorEastAsia" w:hAnsiTheme="majorHAnsi" w:cstheme="majorBidi"/>
      <w:b/>
      <w:caps/>
      <w:color w:val="548AB7" w:themeColor="accent1" w:themeShade="BF"/>
      <w:sz w:val="22"/>
      <w:szCs w:val="24"/>
    </w:rPr>
  </w:style>
  <w:style w:type="paragraph" w:styleId="Heading4">
    <w:name w:val="heading 4"/>
    <w:basedOn w:val="Normal"/>
    <w:next w:val="Normal"/>
    <w:link w:val="Heading4Char"/>
    <w:uiPriority w:val="9"/>
    <w:qFormat/>
    <w:rsid w:val="00B359E4"/>
    <w:pPr>
      <w:outlineLvl w:val="3"/>
    </w:pPr>
    <w:rPr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4D3011"/>
    <w:rPr>
      <w:rFonts w:asciiTheme="majorHAnsi" w:eastAsiaTheme="majorEastAsia" w:hAnsiTheme="majorHAnsi" w:cstheme="majorBidi"/>
      <w:b/>
      <w:bCs/>
      <w:caps/>
      <w:sz w:val="22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1B2ABD"/>
    <w:rPr>
      <w:caps/>
      <w:color w:val="000000" w:themeColor="text1"/>
      <w:sz w:val="96"/>
      <w:szCs w:val="76"/>
    </w:rPr>
  </w:style>
  <w:style w:type="character" w:customStyle="1" w:styleId="TitleChar">
    <w:name w:val="Title Char"/>
    <w:basedOn w:val="DefaultParagraphFont"/>
    <w:link w:val="Title"/>
    <w:uiPriority w:val="10"/>
    <w:rsid w:val="001B2ABD"/>
    <w:rPr>
      <w:caps/>
      <w:color w:val="000000" w:themeColor="text1"/>
      <w:sz w:val="96"/>
      <w:szCs w:val="76"/>
    </w:rPr>
  </w:style>
  <w:style w:type="character" w:styleId="Emphasis">
    <w:name w:val="Emphasis"/>
    <w:basedOn w:val="DefaultParagraphFont"/>
    <w:uiPriority w:val="11"/>
    <w:semiHidden/>
    <w:qFormat/>
    <w:rsid w:val="00E25A26"/>
    <w:rPr>
      <w:i/>
      <w:iCs/>
    </w:rPr>
  </w:style>
  <w:style w:type="character" w:customStyle="1" w:styleId="Heading1Char">
    <w:name w:val="Heading 1 Char"/>
    <w:basedOn w:val="DefaultParagraphFont"/>
    <w:link w:val="Heading1"/>
    <w:uiPriority w:val="9"/>
    <w:rsid w:val="00AD76E2"/>
    <w:rPr>
      <w:rFonts w:asciiTheme="majorHAnsi" w:eastAsiaTheme="majorEastAsia" w:hAnsiTheme="majorHAnsi" w:cstheme="majorBidi"/>
      <w:color w:val="548AB7" w:themeColor="accent1" w:themeShade="BF"/>
      <w:sz w:val="32"/>
      <w:szCs w:val="32"/>
    </w:rPr>
  </w:style>
  <w:style w:type="paragraph" w:styleId="Date">
    <w:name w:val="Date"/>
    <w:basedOn w:val="Normal"/>
    <w:next w:val="Normal"/>
    <w:link w:val="DateChar"/>
    <w:uiPriority w:val="99"/>
    <w:rsid w:val="00036450"/>
  </w:style>
  <w:style w:type="character" w:customStyle="1" w:styleId="DateChar">
    <w:name w:val="Date Char"/>
    <w:basedOn w:val="DefaultParagraphFont"/>
    <w:link w:val="Date"/>
    <w:uiPriority w:val="99"/>
    <w:rsid w:val="00036450"/>
    <w:rPr>
      <w:sz w:val="18"/>
      <w:szCs w:val="22"/>
    </w:rPr>
  </w:style>
  <w:style w:type="character" w:styleId="Hyperlink">
    <w:name w:val="Hyperlink"/>
    <w:basedOn w:val="DefaultParagraphFont"/>
    <w:uiPriority w:val="99"/>
    <w:unhideWhenUsed/>
    <w:rsid w:val="00281FD5"/>
    <w:rPr>
      <w:color w:val="B85A22" w:themeColor="accent2" w:themeShade="BF"/>
      <w:u w:val="single"/>
    </w:rPr>
  </w:style>
  <w:style w:type="character" w:styleId="UnresolvedMention">
    <w:name w:val="Unresolved Mention"/>
    <w:basedOn w:val="DefaultParagraphFont"/>
    <w:uiPriority w:val="99"/>
    <w:semiHidden/>
    <w:rsid w:val="004813B3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semiHidden/>
    <w:rsid w:val="000C45F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0C45FF"/>
    <w:rPr>
      <w:sz w:val="22"/>
      <w:szCs w:val="22"/>
    </w:rPr>
  </w:style>
  <w:style w:type="paragraph" w:styleId="Footer">
    <w:name w:val="footer"/>
    <w:basedOn w:val="Normal"/>
    <w:link w:val="FooterChar"/>
    <w:uiPriority w:val="99"/>
    <w:semiHidden/>
    <w:rsid w:val="000C45FF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0C45FF"/>
    <w:rPr>
      <w:sz w:val="22"/>
      <w:szCs w:val="22"/>
    </w:rPr>
  </w:style>
  <w:style w:type="table" w:styleId="TableGrid">
    <w:name w:val="Table Grid"/>
    <w:basedOn w:val="TableNormal"/>
    <w:uiPriority w:val="39"/>
    <w:rsid w:val="001B2AB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1B2ABD"/>
    <w:rPr>
      <w:color w:val="808080"/>
    </w:rPr>
  </w:style>
  <w:style w:type="paragraph" w:styleId="Subtitle">
    <w:name w:val="Subtitle"/>
    <w:basedOn w:val="Normal"/>
    <w:next w:val="Normal"/>
    <w:link w:val="SubtitleChar"/>
    <w:uiPriority w:val="11"/>
    <w:qFormat/>
    <w:rsid w:val="001B2ABD"/>
    <w:rPr>
      <w:color w:val="000000" w:themeColor="text1"/>
      <w:spacing w:val="19"/>
      <w:w w:val="86"/>
      <w:sz w:val="32"/>
      <w:szCs w:val="28"/>
      <w:fitText w:val="2160" w:id="1744560130"/>
    </w:rPr>
  </w:style>
  <w:style w:type="character" w:customStyle="1" w:styleId="SubtitleChar">
    <w:name w:val="Subtitle Char"/>
    <w:basedOn w:val="DefaultParagraphFont"/>
    <w:link w:val="Subtitle"/>
    <w:uiPriority w:val="11"/>
    <w:rsid w:val="001B2ABD"/>
    <w:rPr>
      <w:color w:val="000000" w:themeColor="text1"/>
      <w:spacing w:val="19"/>
      <w:w w:val="86"/>
      <w:sz w:val="32"/>
      <w:szCs w:val="28"/>
      <w:fitText w:val="2160" w:id="1744560130"/>
    </w:rPr>
  </w:style>
  <w:style w:type="character" w:customStyle="1" w:styleId="Heading3Char">
    <w:name w:val="Heading 3 Char"/>
    <w:basedOn w:val="DefaultParagraphFont"/>
    <w:link w:val="Heading3"/>
    <w:uiPriority w:val="9"/>
    <w:rsid w:val="00D5459D"/>
    <w:rPr>
      <w:rFonts w:asciiTheme="majorHAnsi" w:eastAsiaTheme="majorEastAsia" w:hAnsiTheme="majorHAnsi" w:cstheme="majorBidi"/>
      <w:b/>
      <w:caps/>
      <w:color w:val="548AB7" w:themeColor="accent1" w:themeShade="BF"/>
      <w:sz w:val="22"/>
    </w:rPr>
  </w:style>
  <w:style w:type="character" w:customStyle="1" w:styleId="Heading4Char">
    <w:name w:val="Heading 4 Char"/>
    <w:basedOn w:val="DefaultParagraphFont"/>
    <w:link w:val="Heading4"/>
    <w:uiPriority w:val="9"/>
    <w:rsid w:val="00B359E4"/>
    <w:rPr>
      <w:b/>
      <w:sz w:val="18"/>
      <w:szCs w:val="22"/>
    </w:rPr>
  </w:style>
  <w:style w:type="paragraph" w:styleId="ListParagraph">
    <w:name w:val="List Paragraph"/>
    <w:basedOn w:val="Normal"/>
    <w:uiPriority w:val="34"/>
    <w:semiHidden/>
    <w:qFormat/>
    <w:rsid w:val="00F6396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45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68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251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819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994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320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141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190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255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477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953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883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30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928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132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359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yperlink" Target="http://www.linkedin.com/in/davidadamick/" TargetMode="Externa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jpe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G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4.svg"/><Relationship Id="rId1" Type="http://schemas.openxmlformats.org/officeDocument/2006/relationships/image" Target="media/image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SUS%20User\AppData\Local\Microsoft\Office\16.0\DTS\en-US%7b652BBEC9-1148-4BE1-8935-1EFD0EC280C4%7d\%7bE0C9D50E-CDAE-41A8-80AB-D2CAF022C61E%7dtf00546271_win32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DDE33D8FA5144502B8B555EAEE6E346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F422168-49F2-43BC-B103-76156DE330AA}"/>
      </w:docPartPr>
      <w:docPartBody>
        <w:p w:rsidR="00746833" w:rsidRDefault="00CD2E34">
          <w:pPr>
            <w:pStyle w:val="DDE33D8FA5144502B8B555EAEE6E3463"/>
          </w:pPr>
          <w:r w:rsidRPr="00D5459D">
            <w:t>Profile</w:t>
          </w:r>
        </w:p>
      </w:docPartBody>
    </w:docPart>
    <w:docPart>
      <w:docPartPr>
        <w:name w:val="8EA7437F286F45B5B0B9B84B7170254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9F6B77C-6D06-49E9-9DA0-C5E3E0D25134}"/>
      </w:docPartPr>
      <w:docPartBody>
        <w:p w:rsidR="00746833" w:rsidRDefault="00CD2E34">
          <w:pPr>
            <w:pStyle w:val="8EA7437F286F45B5B0B9B84B71702548"/>
          </w:pPr>
          <w:r w:rsidRPr="00CB0055">
            <w:t>Contact</w:t>
          </w:r>
        </w:p>
      </w:docPartBody>
    </w:docPart>
    <w:docPart>
      <w:docPartPr>
        <w:name w:val="12683E0B605B4D0E9D7FEBD416CDD41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25DF845-32B6-4721-9A40-3D2D54476CEC}"/>
      </w:docPartPr>
      <w:docPartBody>
        <w:p w:rsidR="00746833" w:rsidRDefault="00CD2E34">
          <w:pPr>
            <w:pStyle w:val="12683E0B605B4D0E9D7FEBD416CDD41E"/>
          </w:pPr>
          <w:r w:rsidRPr="004D3011">
            <w:t>WEBSITE:</w:t>
          </w:r>
        </w:p>
      </w:docPartBody>
    </w:docPart>
    <w:docPart>
      <w:docPartPr>
        <w:name w:val="B069EA72A8184853B3AB5DC7751796B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63B8027-FBF1-4E13-A93F-9086DF3922C9}"/>
      </w:docPartPr>
      <w:docPartBody>
        <w:p w:rsidR="00746833" w:rsidRDefault="00CD2E34">
          <w:pPr>
            <w:pStyle w:val="B069EA72A8184853B3AB5DC7751796BA"/>
          </w:pPr>
          <w:r w:rsidRPr="004D3011">
            <w:t>EMAIL:</w:t>
          </w:r>
        </w:p>
      </w:docPartBody>
    </w:docPart>
    <w:docPart>
      <w:docPartPr>
        <w:name w:val="EE2862569810490EB6E9EAF8BB50846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76FCD95-484C-46F6-96DB-7351C02FAA5C}"/>
      </w:docPartPr>
      <w:docPartBody>
        <w:p w:rsidR="00746833" w:rsidRDefault="00CD2E34">
          <w:pPr>
            <w:pStyle w:val="EE2862569810490EB6E9EAF8BB508465"/>
          </w:pPr>
          <w:r w:rsidRPr="00036450">
            <w:t>EDUCATION</w:t>
          </w:r>
        </w:p>
      </w:docPartBody>
    </w:docPart>
    <w:docPart>
      <w:docPartPr>
        <w:name w:val="6B15D8FA1AB248EEAB89EA48F61394F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186B324-1022-43A2-8788-1E99B72A0CC6}"/>
      </w:docPartPr>
      <w:docPartBody>
        <w:p w:rsidR="00746833" w:rsidRDefault="003D3130" w:rsidP="003D3130">
          <w:pPr>
            <w:pStyle w:val="6B15D8FA1AB248EEAB89EA48F61394F7"/>
          </w:pPr>
          <w:r w:rsidRPr="004D3011">
            <w:t>PHONE: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eiryo">
    <w:altName w:val="メイリオ"/>
    <w:charset w:val="80"/>
    <w:family w:val="swiss"/>
    <w:pitch w:val="variable"/>
    <w:sig w:usb0="E00002FF" w:usb1="6AC7FFFF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3130"/>
    <w:rsid w:val="00020FF3"/>
    <w:rsid w:val="0028217F"/>
    <w:rsid w:val="003D3130"/>
    <w:rsid w:val="00746833"/>
    <w:rsid w:val="00803C4B"/>
    <w:rsid w:val="0091628A"/>
    <w:rsid w:val="00923094"/>
    <w:rsid w:val="00A9325A"/>
    <w:rsid w:val="00B211CD"/>
    <w:rsid w:val="00B36CCB"/>
    <w:rsid w:val="00B46BB6"/>
    <w:rsid w:val="00CD2E34"/>
    <w:rsid w:val="00E246EB"/>
    <w:rsid w:val="00E35B40"/>
    <w:rsid w:val="00F24F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GB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qFormat/>
    <w:pPr>
      <w:keepNext/>
      <w:keepLines/>
      <w:pBdr>
        <w:bottom w:val="single" w:sz="8" w:space="1" w:color="4472C4" w:themeColor="accent1"/>
      </w:pBdr>
      <w:spacing w:before="240" w:after="120" w:line="240" w:lineRule="auto"/>
      <w:outlineLvl w:val="1"/>
    </w:pPr>
    <w:rPr>
      <w:rFonts w:asciiTheme="majorHAnsi" w:eastAsiaTheme="majorEastAsia" w:hAnsiTheme="majorHAnsi" w:cstheme="majorBidi"/>
      <w:b/>
      <w:bCs/>
      <w:caps/>
      <w:szCs w:val="26"/>
      <w:lang w:val="en-US" w:eastAsia="ja-JP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DE33D8FA5144502B8B555EAEE6E3463">
    <w:name w:val="DDE33D8FA5144502B8B555EAEE6E3463"/>
  </w:style>
  <w:style w:type="paragraph" w:customStyle="1" w:styleId="8EA7437F286F45B5B0B9B84B71702548">
    <w:name w:val="8EA7437F286F45B5B0B9B84B71702548"/>
  </w:style>
  <w:style w:type="paragraph" w:customStyle="1" w:styleId="12683E0B605B4D0E9D7FEBD416CDD41E">
    <w:name w:val="12683E0B605B4D0E9D7FEBD416CDD41E"/>
  </w:style>
  <w:style w:type="paragraph" w:customStyle="1" w:styleId="B069EA72A8184853B3AB5DC7751796BA">
    <w:name w:val="B069EA72A8184853B3AB5DC7751796BA"/>
  </w:style>
  <w:style w:type="character" w:styleId="Hyperlink">
    <w:name w:val="Hyperlink"/>
    <w:basedOn w:val="DefaultParagraphFont"/>
    <w:uiPriority w:val="99"/>
    <w:unhideWhenUsed/>
    <w:rPr>
      <w:color w:val="C45911" w:themeColor="accent2" w:themeShade="BF"/>
      <w:u w:val="single"/>
    </w:rPr>
  </w:style>
  <w:style w:type="paragraph" w:customStyle="1" w:styleId="EE2862569810490EB6E9EAF8BB508465">
    <w:name w:val="EE2862569810490EB6E9EAF8BB508465"/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b/>
      <w:bCs/>
      <w:caps/>
      <w:szCs w:val="26"/>
      <w:lang w:val="en-US" w:eastAsia="ja-JP"/>
    </w:rPr>
  </w:style>
  <w:style w:type="paragraph" w:customStyle="1" w:styleId="6B15D8FA1AB248EEAB89EA48F61394F7">
    <w:name w:val="6B15D8FA1AB248EEAB89EA48F61394F7"/>
    <w:rsid w:val="003D313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Median">
      <a:dk1>
        <a:sysClr val="windowText" lastClr="000000"/>
      </a:dk1>
      <a:lt1>
        <a:sysClr val="window" lastClr="FFFFFF"/>
      </a:lt1>
      <a:dk2>
        <a:srgbClr val="775F55"/>
      </a:dk2>
      <a:lt2>
        <a:srgbClr val="EBDDC3"/>
      </a:lt2>
      <a:accent1>
        <a:srgbClr val="94B6D2"/>
      </a:accent1>
      <a:accent2>
        <a:srgbClr val="DD8047"/>
      </a:accent2>
      <a:accent3>
        <a:srgbClr val="A5AB81"/>
      </a:accent3>
      <a:accent4>
        <a:srgbClr val="D8B25C"/>
      </a:accent4>
      <a:accent5>
        <a:srgbClr val="7BA79D"/>
      </a:accent5>
      <a:accent6>
        <a:srgbClr val="968C8C"/>
      </a:accent6>
      <a:hlink>
        <a:srgbClr val="F7B615"/>
      </a:hlink>
      <a:folHlink>
        <a:srgbClr val="704404"/>
      </a:folHlink>
    </a:clrScheme>
    <a:fontScheme name="Century Gothic">
      <a:maj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18506A0D-4821-47C2-BD9B-CACF27C6B108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DD14EC26-251D-443A-AF4F-B15D0F3B0F84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3.xml><?xml version="1.0" encoding="utf-8"?>
<ds:datastoreItem xmlns:ds="http://schemas.openxmlformats.org/officeDocument/2006/customXml" ds:itemID="{9E338B32-155C-4948-AEFB-3A0C3F8B57BC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8143E149-BD72-41A7-8F13-AF59DE30D6F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{E0C9D50E-CDAE-41A8-80AB-D2CAF022C61E}tf00546271_win32</Template>
  <TotalTime>0</TotalTime>
  <Pages>2</Pages>
  <Words>247</Words>
  <Characters>1411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2021-03-16T12:56:00Z</dcterms:created>
  <dcterms:modified xsi:type="dcterms:W3CDTF">2021-04-22T07:44:00Z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